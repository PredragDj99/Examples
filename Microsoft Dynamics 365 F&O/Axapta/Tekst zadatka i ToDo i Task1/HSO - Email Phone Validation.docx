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FB759" w14:textId="541B30BC" w:rsidR="00EF0794" w:rsidRDefault="00911FA5" w:rsidP="00EF0794">
      <w:pPr>
        <w:pStyle w:val="HSOSectiontitle"/>
        <w:rPr>
          <w:lang w:eastAsia="en-US"/>
        </w:rPr>
      </w:pPr>
      <w:bookmarkStart w:id="0" w:name="_Toc84403489"/>
      <w:r w:rsidRPr="00911FA5">
        <w:rPr>
          <w:lang w:eastAsia="en-US"/>
        </w:rPr>
        <w:t>HSO-2209-00278</w:t>
      </w:r>
      <w:r w:rsidR="00EF0794" w:rsidRPr="008204C4">
        <w:rPr>
          <w:lang w:eastAsia="en-US"/>
        </w:rPr>
        <w:t>:</w:t>
      </w:r>
      <w:bookmarkEnd w:id="0"/>
      <w:r>
        <w:rPr>
          <w:lang w:eastAsia="en-US"/>
        </w:rPr>
        <w:t xml:space="preserve"> Validation on e-addresses and phone numbers of customers (Welkoop)</w:t>
      </w:r>
    </w:p>
    <w:p w14:paraId="578A08E4" w14:textId="1B0FA481" w:rsidR="00CB126A" w:rsidRDefault="00CB126A" w:rsidP="00DC2EDB">
      <w:pPr>
        <w:rPr>
          <w:lang w:eastAsia="en-US"/>
        </w:rPr>
      </w:pPr>
    </w:p>
    <w:p w14:paraId="4226A6C1" w14:textId="7FF90103" w:rsidR="00911FA5" w:rsidRPr="00911FA5" w:rsidRDefault="00911FA5" w:rsidP="00911FA5">
      <w:pPr>
        <w:pStyle w:val="Heading2"/>
        <w:rPr>
          <w:sz w:val="32"/>
          <w:szCs w:val="32"/>
          <w:lang w:eastAsia="en-US"/>
        </w:rPr>
      </w:pPr>
      <w:r w:rsidRPr="00911FA5">
        <w:rPr>
          <w:sz w:val="32"/>
          <w:szCs w:val="32"/>
          <w:lang w:eastAsia="en-US"/>
        </w:rPr>
        <w:t>Problem description</w:t>
      </w:r>
    </w:p>
    <w:p w14:paraId="083C2C7F" w14:textId="77777777" w:rsidR="00911FA5" w:rsidRPr="00911FA5" w:rsidRDefault="00911FA5" w:rsidP="00911FA5">
      <w:pPr>
        <w:jc w:val="both"/>
        <w:rPr>
          <w:sz w:val="24"/>
          <w:szCs w:val="24"/>
          <w:lang w:eastAsia="en-US"/>
        </w:rPr>
      </w:pPr>
      <w:r w:rsidRPr="00911FA5">
        <w:rPr>
          <w:sz w:val="24"/>
          <w:szCs w:val="24"/>
          <w:lang w:eastAsia="en-US"/>
        </w:rPr>
        <w:t>For the customers, Welkoop wants to have a validation on the email addresses and phone numbers.</w:t>
      </w:r>
    </w:p>
    <w:p w14:paraId="0783A735" w14:textId="77777777" w:rsidR="00911FA5" w:rsidRPr="00911FA5" w:rsidRDefault="00911FA5" w:rsidP="00911FA5">
      <w:pPr>
        <w:jc w:val="both"/>
        <w:rPr>
          <w:sz w:val="24"/>
          <w:szCs w:val="24"/>
          <w:lang w:eastAsia="en-US"/>
        </w:rPr>
      </w:pPr>
    </w:p>
    <w:p w14:paraId="60B25007" w14:textId="59B2B369" w:rsidR="00911FA5" w:rsidRPr="00911FA5" w:rsidRDefault="00911FA5" w:rsidP="00911FA5">
      <w:pPr>
        <w:pStyle w:val="Heading3"/>
        <w:jc w:val="both"/>
        <w:rPr>
          <w:sz w:val="28"/>
          <w:szCs w:val="28"/>
          <w:lang w:eastAsia="en-US"/>
        </w:rPr>
      </w:pPr>
      <w:r w:rsidRPr="00911FA5">
        <w:rPr>
          <w:sz w:val="28"/>
          <w:szCs w:val="28"/>
          <w:lang w:eastAsia="en-US"/>
        </w:rPr>
        <w:t>Email validatio</w:t>
      </w:r>
      <w:r w:rsidRPr="00911FA5">
        <w:rPr>
          <w:sz w:val="28"/>
          <w:szCs w:val="28"/>
          <w:lang w:eastAsia="en-US"/>
        </w:rPr>
        <w:t>n</w:t>
      </w:r>
    </w:p>
    <w:p w14:paraId="0EA8C68E" w14:textId="591904D8" w:rsidR="00911FA5" w:rsidRDefault="00911FA5" w:rsidP="00911FA5">
      <w:pPr>
        <w:jc w:val="both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>The email address</w:t>
      </w:r>
      <w:r w:rsidRPr="00911FA5">
        <w:rPr>
          <w:sz w:val="24"/>
          <w:szCs w:val="24"/>
          <w:lang w:eastAsia="en-US"/>
        </w:rPr>
        <w:t xml:space="preserve"> should have at least @</w:t>
      </w:r>
      <w:r>
        <w:rPr>
          <w:sz w:val="24"/>
          <w:szCs w:val="24"/>
          <w:lang w:eastAsia="en-US"/>
        </w:rPr>
        <w:t>,</w:t>
      </w:r>
      <w:r w:rsidRPr="00911FA5">
        <w:rPr>
          <w:sz w:val="24"/>
          <w:szCs w:val="24"/>
          <w:lang w:eastAsia="en-US"/>
        </w:rPr>
        <w:t xml:space="preserve"> but they also want it to be unique to the organization (</w:t>
      </w:r>
      <w:r w:rsidRPr="00911FA5">
        <w:rPr>
          <w:i/>
          <w:iCs/>
          <w:sz w:val="24"/>
          <w:szCs w:val="24"/>
          <w:lang w:eastAsia="en-US"/>
        </w:rPr>
        <w:t>customer group</w:t>
      </w:r>
      <w:r w:rsidRPr="00911FA5">
        <w:rPr>
          <w:sz w:val="24"/>
          <w:szCs w:val="24"/>
          <w:lang w:eastAsia="en-US"/>
        </w:rPr>
        <w:t>) . The unique validation is only for the general email address</w:t>
      </w:r>
      <w:r w:rsidR="00CE6653">
        <w:rPr>
          <w:sz w:val="24"/>
          <w:szCs w:val="24"/>
          <w:lang w:eastAsia="en-US"/>
        </w:rPr>
        <w:t xml:space="preserve"> (marked as primary)</w:t>
      </w:r>
      <w:r w:rsidRPr="00911FA5">
        <w:rPr>
          <w:sz w:val="24"/>
          <w:szCs w:val="24"/>
          <w:lang w:eastAsia="en-US"/>
        </w:rPr>
        <w:t xml:space="preserve">, the invoice </w:t>
      </w:r>
      <w:r w:rsidR="00CE6653">
        <w:rPr>
          <w:sz w:val="24"/>
          <w:szCs w:val="24"/>
          <w:lang w:eastAsia="en-US"/>
        </w:rPr>
        <w:t xml:space="preserve">or other </w:t>
      </w:r>
      <w:r>
        <w:rPr>
          <w:sz w:val="24"/>
          <w:szCs w:val="24"/>
          <w:lang w:eastAsia="en-US"/>
        </w:rPr>
        <w:t>email addresses in contacts</w:t>
      </w:r>
      <w:r w:rsidRPr="00911FA5">
        <w:rPr>
          <w:sz w:val="24"/>
          <w:szCs w:val="24"/>
          <w:lang w:eastAsia="en-US"/>
        </w:rPr>
        <w:t xml:space="preserve"> should only be validated on</w:t>
      </w:r>
      <w:r>
        <w:rPr>
          <w:sz w:val="24"/>
          <w:szCs w:val="24"/>
          <w:lang w:eastAsia="en-US"/>
        </w:rPr>
        <w:t xml:space="preserve"> @. </w:t>
      </w:r>
      <w:r w:rsidRPr="00911FA5">
        <w:rPr>
          <w:sz w:val="24"/>
          <w:szCs w:val="24"/>
          <w:lang w:eastAsia="en-US"/>
        </w:rPr>
        <w:t>So two customers cannot have the same primary e-address, but can it happen one customer to have test@hso.com as primary address and second customer to have it as non primary.</w:t>
      </w:r>
    </w:p>
    <w:p w14:paraId="2FDBACAF" w14:textId="197C83BA" w:rsidR="00CE6653" w:rsidRDefault="00CE6653" w:rsidP="00911FA5">
      <w:pPr>
        <w:jc w:val="both"/>
        <w:rPr>
          <w:sz w:val="24"/>
          <w:szCs w:val="24"/>
          <w:lang w:eastAsia="en-US"/>
        </w:rPr>
      </w:pPr>
    </w:p>
    <w:p w14:paraId="58D63B5A" w14:textId="55565D02" w:rsidR="00CE6653" w:rsidRDefault="00CE6653" w:rsidP="00CE6653">
      <w:pPr>
        <w:pStyle w:val="Heading3"/>
        <w:rPr>
          <w:lang w:eastAsia="en-US"/>
        </w:rPr>
      </w:pPr>
      <w:r>
        <w:rPr>
          <w:lang w:eastAsia="en-US"/>
        </w:rPr>
        <w:t>Expected behavior</w:t>
      </w:r>
    </w:p>
    <w:p w14:paraId="6D3AF483" w14:textId="7CC1A51C" w:rsidR="00CE6653" w:rsidRDefault="00CE6653" w:rsidP="00CE6653">
      <w:pPr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Customer 10001300 has email address that is set to be primary as </w:t>
      </w:r>
      <w:hyperlink r:id="rId13" w:history="1">
        <w:r w:rsidRPr="00A6319E">
          <w:rPr>
            <w:rStyle w:val="Hyperlink"/>
            <w:sz w:val="24"/>
            <w:szCs w:val="24"/>
            <w:lang w:eastAsia="en-US"/>
          </w:rPr>
          <w:t>test-test@hso.com</w:t>
        </w:r>
      </w:hyperlink>
      <w:r>
        <w:rPr>
          <w:sz w:val="24"/>
          <w:szCs w:val="24"/>
          <w:lang w:eastAsia="en-US"/>
        </w:rPr>
        <w:t>.</w:t>
      </w:r>
    </w:p>
    <w:p w14:paraId="2BE823E6" w14:textId="199693D0" w:rsidR="00CE6653" w:rsidRDefault="00CE6653" w:rsidP="00CE6653">
      <w:pPr>
        <w:rPr>
          <w:sz w:val="24"/>
          <w:szCs w:val="24"/>
          <w:lang w:eastAsia="en-US"/>
        </w:rPr>
      </w:pPr>
      <w:r>
        <w:rPr>
          <w:noProof/>
        </w:rPr>
        <w:drawing>
          <wp:inline distT="0" distB="0" distL="0" distR="0" wp14:anchorId="31EE0590" wp14:editId="180F2F4E">
            <wp:extent cx="5274273" cy="2658406"/>
            <wp:effectExtent l="0" t="0" r="317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0716" cy="266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492F" w14:textId="6C5179DF" w:rsidR="00CE6653" w:rsidRDefault="00CE6653" w:rsidP="00CE6653">
      <w:pPr>
        <w:rPr>
          <w:sz w:val="24"/>
          <w:szCs w:val="24"/>
          <w:lang w:eastAsia="en-US"/>
        </w:rPr>
      </w:pPr>
    </w:p>
    <w:p w14:paraId="4698E4A5" w14:textId="77777777" w:rsidR="00CE6653" w:rsidRDefault="00CE6653" w:rsidP="00CE6653">
      <w:pPr>
        <w:rPr>
          <w:sz w:val="24"/>
          <w:szCs w:val="24"/>
          <w:lang w:eastAsia="en-US"/>
        </w:rPr>
      </w:pPr>
    </w:p>
    <w:p w14:paraId="77BFC148" w14:textId="77777777" w:rsidR="00CE6653" w:rsidRDefault="00CE6653" w:rsidP="00CE6653">
      <w:pPr>
        <w:rPr>
          <w:sz w:val="24"/>
          <w:szCs w:val="24"/>
          <w:lang w:eastAsia="en-US"/>
        </w:rPr>
      </w:pPr>
    </w:p>
    <w:p w14:paraId="0CFAF1E2" w14:textId="77777777" w:rsidR="00CE6653" w:rsidRDefault="00CE6653" w:rsidP="00CE6653">
      <w:pPr>
        <w:rPr>
          <w:sz w:val="24"/>
          <w:szCs w:val="24"/>
          <w:lang w:eastAsia="en-US"/>
        </w:rPr>
      </w:pPr>
    </w:p>
    <w:p w14:paraId="2B4825C1" w14:textId="77777777" w:rsidR="00CE6653" w:rsidRDefault="00CE6653" w:rsidP="00CE6653">
      <w:pPr>
        <w:rPr>
          <w:sz w:val="24"/>
          <w:szCs w:val="24"/>
          <w:lang w:eastAsia="en-US"/>
        </w:rPr>
      </w:pPr>
    </w:p>
    <w:p w14:paraId="04AC362C" w14:textId="77777777" w:rsidR="00CE6653" w:rsidRDefault="00CE6653" w:rsidP="00CE6653">
      <w:pPr>
        <w:rPr>
          <w:sz w:val="24"/>
          <w:szCs w:val="24"/>
          <w:lang w:eastAsia="en-US"/>
        </w:rPr>
      </w:pPr>
    </w:p>
    <w:p w14:paraId="6828FC19" w14:textId="77777777" w:rsidR="00CE6653" w:rsidRDefault="00CE6653" w:rsidP="00CE6653">
      <w:pPr>
        <w:rPr>
          <w:sz w:val="24"/>
          <w:szCs w:val="24"/>
          <w:lang w:eastAsia="en-US"/>
        </w:rPr>
      </w:pPr>
    </w:p>
    <w:p w14:paraId="0CBD4C23" w14:textId="5C14A681" w:rsidR="00CE6653" w:rsidRDefault="00CE6653" w:rsidP="00CE6653">
      <w:pPr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lastRenderedPageBreak/>
        <w:t>If we try to set the same e-mail address on customer 100128, we should receive following message:</w:t>
      </w:r>
    </w:p>
    <w:p w14:paraId="026B6151" w14:textId="201B7CBD" w:rsidR="00CE6653" w:rsidRDefault="00CE6653" w:rsidP="00CE6653">
      <w:pPr>
        <w:rPr>
          <w:sz w:val="24"/>
          <w:szCs w:val="24"/>
          <w:lang w:eastAsia="en-US"/>
        </w:rPr>
      </w:pPr>
      <w:r>
        <w:rPr>
          <w:noProof/>
        </w:rPr>
        <w:drawing>
          <wp:inline distT="0" distB="0" distL="0" distR="0" wp14:anchorId="00285BF5" wp14:editId="7B21BB87">
            <wp:extent cx="5904865" cy="1995805"/>
            <wp:effectExtent l="0" t="0" r="635" b="4445"/>
            <wp:docPr id="5" name="Picture 5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BB88" w14:textId="7EA9424D" w:rsidR="00CE6653" w:rsidRPr="00CE6653" w:rsidRDefault="00CE6653" w:rsidP="00CE6653">
      <w:pPr>
        <w:rPr>
          <w:sz w:val="24"/>
          <w:szCs w:val="24"/>
          <w:lang w:eastAsia="en-US"/>
        </w:rPr>
      </w:pPr>
    </w:p>
    <w:p w14:paraId="061981C7" w14:textId="118A2C9C" w:rsidR="00DB536C" w:rsidRDefault="00CE6653" w:rsidP="00911FA5">
      <w:pPr>
        <w:jc w:val="both"/>
        <w:rPr>
          <w:sz w:val="22"/>
          <w:szCs w:val="22"/>
          <w:lang w:eastAsia="en-US"/>
        </w:rPr>
      </w:pPr>
      <w:r w:rsidRPr="00CE6653">
        <w:rPr>
          <w:sz w:val="22"/>
          <w:szCs w:val="22"/>
          <w:lang w:eastAsia="en-US"/>
        </w:rPr>
        <w:t>If we try to set an e-mail address without @ sign (regardless if it’s primary or not) we should get following warning message:</w:t>
      </w:r>
    </w:p>
    <w:p w14:paraId="7CDE2845" w14:textId="77777777" w:rsidR="00CE6653" w:rsidRDefault="00CE6653" w:rsidP="00911FA5">
      <w:pPr>
        <w:jc w:val="both"/>
        <w:rPr>
          <w:sz w:val="22"/>
          <w:szCs w:val="22"/>
          <w:lang w:eastAsia="en-US"/>
        </w:rPr>
      </w:pPr>
    </w:p>
    <w:p w14:paraId="3F74545F" w14:textId="118F3085" w:rsidR="00CE6653" w:rsidRPr="00CE6653" w:rsidRDefault="00CE6653" w:rsidP="00911FA5">
      <w:pPr>
        <w:jc w:val="both"/>
        <w:rPr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 wp14:anchorId="3D452640" wp14:editId="40011D37">
            <wp:extent cx="5904865" cy="1948180"/>
            <wp:effectExtent l="0" t="0" r="635" b="0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0536" w14:textId="7129DF7F" w:rsidR="00CE6653" w:rsidRDefault="00CE6653" w:rsidP="00911FA5">
      <w:pPr>
        <w:jc w:val="both"/>
        <w:rPr>
          <w:lang w:eastAsia="en-US"/>
        </w:rPr>
      </w:pPr>
    </w:p>
    <w:p w14:paraId="75D8D9B4" w14:textId="77777777" w:rsidR="00CE6653" w:rsidRDefault="00CE6653" w:rsidP="00911FA5">
      <w:pPr>
        <w:jc w:val="both"/>
        <w:rPr>
          <w:lang w:eastAsia="en-US"/>
        </w:rPr>
      </w:pPr>
    </w:p>
    <w:p w14:paraId="2B6CEC6A" w14:textId="58462D00" w:rsidR="00911FA5" w:rsidRPr="00911FA5" w:rsidRDefault="00911FA5" w:rsidP="00911FA5">
      <w:pPr>
        <w:pStyle w:val="Heading3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Phone</w:t>
      </w:r>
      <w:r w:rsidRPr="00911FA5">
        <w:rPr>
          <w:sz w:val="28"/>
          <w:szCs w:val="28"/>
          <w:lang w:eastAsia="en-US"/>
        </w:rPr>
        <w:t xml:space="preserve"> validation</w:t>
      </w:r>
    </w:p>
    <w:p w14:paraId="387E52A9" w14:textId="77777777" w:rsidR="00911FA5" w:rsidRPr="00911FA5" w:rsidRDefault="00911FA5" w:rsidP="00911FA5">
      <w:pPr>
        <w:jc w:val="both"/>
        <w:rPr>
          <w:sz w:val="24"/>
          <w:szCs w:val="24"/>
          <w:lang w:eastAsia="en-US"/>
        </w:rPr>
      </w:pPr>
      <w:r w:rsidRPr="00911FA5">
        <w:rPr>
          <w:sz w:val="24"/>
          <w:szCs w:val="24"/>
          <w:lang w:eastAsia="en-US"/>
        </w:rPr>
        <w:t>For the phone only numbers and as exception the + sign. No validation on landcode. Maximum is 15 numbers. All below combinations are allowed.</w:t>
      </w:r>
    </w:p>
    <w:p w14:paraId="6135FD9A" w14:textId="77777777" w:rsidR="00911FA5" w:rsidRPr="00911FA5" w:rsidRDefault="00911FA5" w:rsidP="00911FA5">
      <w:pPr>
        <w:jc w:val="both"/>
        <w:rPr>
          <w:sz w:val="24"/>
          <w:szCs w:val="24"/>
          <w:lang w:eastAsia="en-US"/>
        </w:rPr>
      </w:pPr>
    </w:p>
    <w:p w14:paraId="6F4EDF79" w14:textId="77777777" w:rsidR="00911FA5" w:rsidRPr="00911FA5" w:rsidRDefault="00911FA5" w:rsidP="00911FA5">
      <w:pPr>
        <w:jc w:val="both"/>
        <w:rPr>
          <w:sz w:val="24"/>
          <w:szCs w:val="24"/>
          <w:lang w:eastAsia="en-US"/>
        </w:rPr>
      </w:pPr>
      <w:r w:rsidRPr="00911FA5">
        <w:rPr>
          <w:sz w:val="24"/>
          <w:szCs w:val="24"/>
          <w:lang w:eastAsia="en-US"/>
        </w:rPr>
        <w:t>0261234567, +31261234567, 0031261234567</w:t>
      </w:r>
    </w:p>
    <w:p w14:paraId="3FE01FB1" w14:textId="77777777" w:rsidR="00911FA5" w:rsidRPr="00911FA5" w:rsidRDefault="00911FA5" w:rsidP="00911FA5">
      <w:pPr>
        <w:jc w:val="both"/>
        <w:rPr>
          <w:sz w:val="24"/>
          <w:szCs w:val="24"/>
          <w:lang w:eastAsia="en-US"/>
        </w:rPr>
      </w:pPr>
    </w:p>
    <w:p w14:paraId="142C9129" w14:textId="77777777" w:rsidR="00911FA5" w:rsidRPr="00911FA5" w:rsidRDefault="00911FA5" w:rsidP="00911FA5">
      <w:pPr>
        <w:jc w:val="both"/>
        <w:rPr>
          <w:sz w:val="24"/>
          <w:szCs w:val="24"/>
          <w:lang w:eastAsia="en-US"/>
        </w:rPr>
      </w:pPr>
      <w:r w:rsidRPr="00911FA5">
        <w:rPr>
          <w:sz w:val="24"/>
          <w:szCs w:val="24"/>
          <w:lang w:eastAsia="en-US"/>
        </w:rPr>
        <w:t>0612345678, +31612345678, 0031612345678</w:t>
      </w:r>
    </w:p>
    <w:p w14:paraId="0CC98CCB" w14:textId="77777777" w:rsidR="00911FA5" w:rsidRPr="00911FA5" w:rsidRDefault="00911FA5" w:rsidP="00911FA5">
      <w:pPr>
        <w:jc w:val="both"/>
        <w:rPr>
          <w:sz w:val="24"/>
          <w:szCs w:val="24"/>
          <w:lang w:eastAsia="en-US"/>
        </w:rPr>
      </w:pPr>
    </w:p>
    <w:p w14:paraId="6F8C948E" w14:textId="71BBE9D5" w:rsidR="00911FA5" w:rsidRDefault="00911FA5" w:rsidP="00911FA5">
      <w:pPr>
        <w:jc w:val="both"/>
        <w:rPr>
          <w:sz w:val="24"/>
          <w:szCs w:val="24"/>
          <w:lang w:eastAsia="en-US"/>
        </w:rPr>
      </w:pPr>
      <w:r w:rsidRPr="00911FA5">
        <w:rPr>
          <w:sz w:val="24"/>
          <w:szCs w:val="24"/>
          <w:lang w:eastAsia="en-US"/>
        </w:rPr>
        <w:t>outside the Netherlands 00393421234567</w:t>
      </w:r>
    </w:p>
    <w:p w14:paraId="51067981" w14:textId="5337674C" w:rsidR="00CE6653" w:rsidRDefault="00CE6653" w:rsidP="00911FA5">
      <w:pPr>
        <w:jc w:val="both"/>
        <w:rPr>
          <w:sz w:val="24"/>
          <w:szCs w:val="24"/>
          <w:lang w:eastAsia="en-US"/>
        </w:rPr>
      </w:pPr>
    </w:p>
    <w:p w14:paraId="0F82B62A" w14:textId="24931DC9" w:rsidR="00CE6653" w:rsidRDefault="00CE6653" w:rsidP="00911FA5">
      <w:pPr>
        <w:jc w:val="both"/>
        <w:rPr>
          <w:sz w:val="24"/>
          <w:szCs w:val="24"/>
          <w:lang w:eastAsia="en-US"/>
        </w:rPr>
      </w:pPr>
    </w:p>
    <w:p w14:paraId="3AEA6829" w14:textId="4DAAB2F4" w:rsidR="00CE6653" w:rsidRDefault="00CE6653" w:rsidP="00911FA5">
      <w:pPr>
        <w:jc w:val="both"/>
        <w:rPr>
          <w:sz w:val="24"/>
          <w:szCs w:val="24"/>
          <w:lang w:eastAsia="en-US"/>
        </w:rPr>
      </w:pPr>
    </w:p>
    <w:p w14:paraId="28A00E1D" w14:textId="1F4A2F5A" w:rsidR="00CE6653" w:rsidRDefault="00CE6653" w:rsidP="00911FA5">
      <w:pPr>
        <w:jc w:val="both"/>
        <w:rPr>
          <w:sz w:val="24"/>
          <w:szCs w:val="24"/>
          <w:lang w:eastAsia="en-US"/>
        </w:rPr>
      </w:pPr>
    </w:p>
    <w:p w14:paraId="7C0747BD" w14:textId="3E5818C5" w:rsidR="00CE6653" w:rsidRDefault="00CE6653" w:rsidP="00911FA5">
      <w:pPr>
        <w:jc w:val="both"/>
        <w:rPr>
          <w:sz w:val="24"/>
          <w:szCs w:val="24"/>
          <w:lang w:eastAsia="en-US"/>
        </w:rPr>
      </w:pPr>
    </w:p>
    <w:p w14:paraId="54BB01D3" w14:textId="77777777" w:rsidR="00CE6653" w:rsidRDefault="00CE6653" w:rsidP="00911FA5">
      <w:pPr>
        <w:jc w:val="both"/>
        <w:rPr>
          <w:sz w:val="24"/>
          <w:szCs w:val="24"/>
          <w:lang w:eastAsia="en-US"/>
        </w:rPr>
      </w:pPr>
    </w:p>
    <w:p w14:paraId="6C629504" w14:textId="77777777" w:rsidR="00CE6653" w:rsidRDefault="00CE6653" w:rsidP="00911FA5">
      <w:pPr>
        <w:jc w:val="both"/>
        <w:rPr>
          <w:sz w:val="24"/>
          <w:szCs w:val="24"/>
          <w:lang w:eastAsia="en-US"/>
        </w:rPr>
      </w:pPr>
    </w:p>
    <w:p w14:paraId="7F8AF854" w14:textId="78D9623B" w:rsidR="00CE6653" w:rsidRPr="00CE6653" w:rsidRDefault="00CE6653" w:rsidP="00CE6653">
      <w:pPr>
        <w:pStyle w:val="Heading3"/>
        <w:rPr>
          <w:lang w:eastAsia="en-US"/>
        </w:rPr>
      </w:pPr>
      <w:r>
        <w:rPr>
          <w:lang w:eastAsia="en-US"/>
        </w:rPr>
        <w:lastRenderedPageBreak/>
        <w:t>Expected behavior</w:t>
      </w:r>
    </w:p>
    <w:p w14:paraId="5E47CF5E" w14:textId="469A59E2" w:rsidR="00CE6653" w:rsidRDefault="00CE6653" w:rsidP="00911FA5">
      <w:pPr>
        <w:jc w:val="both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>If we go to a customer and try to set the phone number which contains additional sign or has more than 15 digits, we should ge the following message:</w:t>
      </w:r>
    </w:p>
    <w:p w14:paraId="59D049CE" w14:textId="26AC4ACA" w:rsidR="00CE6653" w:rsidRDefault="00CE6653" w:rsidP="00911FA5">
      <w:pPr>
        <w:jc w:val="both"/>
        <w:rPr>
          <w:sz w:val="24"/>
          <w:szCs w:val="24"/>
          <w:lang w:eastAsia="en-US"/>
        </w:rPr>
      </w:pPr>
    </w:p>
    <w:p w14:paraId="02E6DFA5" w14:textId="77777777" w:rsidR="00CE6653" w:rsidRDefault="00CE6653" w:rsidP="00911FA5">
      <w:pPr>
        <w:jc w:val="both"/>
        <w:rPr>
          <w:sz w:val="24"/>
          <w:szCs w:val="24"/>
          <w:lang w:eastAsia="en-US"/>
        </w:rPr>
      </w:pPr>
      <w:r>
        <w:rPr>
          <w:noProof/>
        </w:rPr>
        <w:drawing>
          <wp:inline distT="0" distB="0" distL="0" distR="0" wp14:anchorId="1829214F" wp14:editId="5B9BE177">
            <wp:extent cx="5904865" cy="2174875"/>
            <wp:effectExtent l="0" t="0" r="635" b="0"/>
            <wp:docPr id="12" name="Picture 1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, email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9236" w14:textId="77777777" w:rsidR="00CE6653" w:rsidRDefault="00CE6653" w:rsidP="00911FA5">
      <w:pPr>
        <w:jc w:val="both"/>
        <w:rPr>
          <w:sz w:val="24"/>
          <w:szCs w:val="24"/>
          <w:lang w:eastAsia="en-US"/>
        </w:rPr>
      </w:pPr>
    </w:p>
    <w:p w14:paraId="5A7B6B76" w14:textId="37E03BDE" w:rsidR="00CE6653" w:rsidRDefault="00CE6653" w:rsidP="00911FA5">
      <w:pPr>
        <w:jc w:val="both"/>
        <w:rPr>
          <w:sz w:val="24"/>
          <w:szCs w:val="24"/>
          <w:lang w:eastAsia="en-US"/>
        </w:rPr>
      </w:pPr>
      <w:r w:rsidRPr="00CE6653">
        <w:rPr>
          <w:b/>
          <w:bCs/>
          <w:sz w:val="24"/>
          <w:szCs w:val="24"/>
          <w:lang w:eastAsia="en-US"/>
        </w:rPr>
        <w:t>Warning message</w:t>
      </w:r>
      <w:r>
        <w:rPr>
          <w:sz w:val="24"/>
          <w:szCs w:val="24"/>
          <w:lang w:eastAsia="en-US"/>
        </w:rPr>
        <w:t>:</w:t>
      </w:r>
    </w:p>
    <w:p w14:paraId="1E54C578" w14:textId="43AC698E" w:rsidR="00CE6653" w:rsidRDefault="00CE6653" w:rsidP="00CE6653">
      <w:pPr>
        <w:pStyle w:val="messagebar-messageentry"/>
        <w:pBdr>
          <w:top w:val="single" w:sz="6" w:space="0" w:color="2266E3"/>
          <w:left w:val="single" w:sz="6" w:space="0" w:color="2266E3"/>
          <w:bottom w:val="single" w:sz="6" w:space="0" w:color="2266E3"/>
          <w:right w:val="single" w:sz="6" w:space="0" w:color="2266E3"/>
        </w:pBdr>
        <w:shd w:val="clear" w:color="auto" w:fill="FFF4CE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Style w:val="messagebar-message"/>
          <w:rFonts w:ascii="Segoe UI" w:hAnsi="Segoe UI" w:cs="Segoe UI"/>
          <w:color w:val="000000"/>
          <w:sz w:val="18"/>
          <w:szCs w:val="18"/>
          <w:bdr w:val="none" w:sz="0" w:space="0" w:color="auto" w:frame="1"/>
        </w:rPr>
        <w:t>The phone number must include optional + sign and maximum 15 digits</w:t>
      </w:r>
    </w:p>
    <w:p w14:paraId="644564FE" w14:textId="77777777" w:rsidR="00CE6653" w:rsidRDefault="00CE6653" w:rsidP="00911FA5">
      <w:pPr>
        <w:jc w:val="both"/>
        <w:rPr>
          <w:sz w:val="24"/>
          <w:szCs w:val="24"/>
          <w:lang w:eastAsia="en-US"/>
        </w:rPr>
      </w:pPr>
    </w:p>
    <w:p w14:paraId="15A0F7AB" w14:textId="5B4A22C0" w:rsidR="00911FA5" w:rsidRDefault="00911FA5" w:rsidP="00911FA5">
      <w:pPr>
        <w:jc w:val="both"/>
        <w:rPr>
          <w:sz w:val="24"/>
          <w:szCs w:val="24"/>
          <w:lang w:eastAsia="en-US"/>
        </w:rPr>
      </w:pPr>
    </w:p>
    <w:p w14:paraId="46241277" w14:textId="61C99B79" w:rsidR="00911FA5" w:rsidRPr="00911FA5" w:rsidRDefault="00911FA5" w:rsidP="00911FA5">
      <w:pPr>
        <w:jc w:val="both"/>
        <w:rPr>
          <w:sz w:val="24"/>
          <w:szCs w:val="24"/>
          <w:lang w:eastAsia="en-US"/>
        </w:rPr>
      </w:pPr>
      <w:r w:rsidRPr="00911FA5">
        <w:rPr>
          <w:sz w:val="24"/>
          <w:szCs w:val="24"/>
          <w:lang w:eastAsia="en-US"/>
        </w:rPr>
        <w:t>Customers are now set up manually in D365FO (</w:t>
      </w:r>
      <w:r w:rsidRPr="00911FA5">
        <w:rPr>
          <w:i/>
          <w:iCs/>
          <w:sz w:val="24"/>
          <w:szCs w:val="24"/>
          <w:lang w:eastAsia="en-US"/>
        </w:rPr>
        <w:t>so no interface</w:t>
      </w:r>
      <w:r w:rsidRPr="00911FA5">
        <w:rPr>
          <w:sz w:val="24"/>
          <w:szCs w:val="24"/>
          <w:lang w:eastAsia="en-US"/>
        </w:rPr>
        <w:t xml:space="preserve">), but </w:t>
      </w:r>
      <w:r w:rsidRPr="007132B1">
        <w:rPr>
          <w:b/>
          <w:bCs/>
          <w:sz w:val="24"/>
          <w:szCs w:val="24"/>
          <w:lang w:eastAsia="en-US"/>
        </w:rPr>
        <w:t xml:space="preserve">they prefer to have the validation </w:t>
      </w:r>
      <w:r w:rsidRPr="007132B1">
        <w:rPr>
          <w:b/>
          <w:bCs/>
          <w:sz w:val="24"/>
          <w:szCs w:val="24"/>
          <w:lang w:eastAsia="en-US"/>
        </w:rPr>
        <w:t>on</w:t>
      </w:r>
      <w:r w:rsidRPr="007132B1">
        <w:rPr>
          <w:b/>
          <w:bCs/>
          <w:sz w:val="24"/>
          <w:szCs w:val="24"/>
          <w:lang w:eastAsia="en-US"/>
        </w:rPr>
        <w:t xml:space="preserve"> the tables</w:t>
      </w:r>
      <w:r w:rsidRPr="00911FA5">
        <w:rPr>
          <w:sz w:val="24"/>
          <w:szCs w:val="24"/>
          <w:lang w:eastAsia="en-US"/>
        </w:rPr>
        <w:t xml:space="preserve"> so that for the future data management can be used for importing.</w:t>
      </w:r>
    </w:p>
    <w:sectPr w:rsidR="00911FA5" w:rsidRPr="00911FA5" w:rsidSect="00E21C6D">
      <w:headerReference w:type="default" r:id="rId18"/>
      <w:footerReference w:type="even" r:id="rId19"/>
      <w:footerReference w:type="default" r:id="rId20"/>
      <w:pgSz w:w="11907" w:h="16839" w:code="9"/>
      <w:pgMar w:top="1701" w:right="1134" w:bottom="1134" w:left="1474" w:header="595" w:footer="227" w:gutter="0"/>
      <w:cols w:space="708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1D5F6" w14:textId="77777777" w:rsidR="00911AA3" w:rsidRDefault="00911AA3">
      <w:r>
        <w:separator/>
      </w:r>
    </w:p>
  </w:endnote>
  <w:endnote w:type="continuationSeparator" w:id="0">
    <w:p w14:paraId="0B9BF32B" w14:textId="77777777" w:rsidR="00911AA3" w:rsidRDefault="00911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Reporttabletitle"/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</w:tblGrid>
    <w:tr w:rsidR="00194516" w14:paraId="1F3BEF32" w14:textId="77777777" w:rsidTr="00A432E5">
      <w:trPr>
        <w:trHeight w:hRule="exact" w:val="397"/>
      </w:trPr>
      <w:tc>
        <w:tcPr>
          <w:tcW w:w="397" w:type="dxa"/>
          <w:shd w:val="clear" w:color="auto" w:fill="005EA8" w:themeFill="text2"/>
          <w:vAlign w:val="center"/>
        </w:tcPr>
        <w:p w14:paraId="4B0879F8" w14:textId="77777777" w:rsidR="00194516" w:rsidRPr="00F76634" w:rsidRDefault="00194516" w:rsidP="00551DD3">
          <w:pPr>
            <w:pStyle w:val="Footerodd"/>
            <w:jc w:val="center"/>
            <w:rPr>
              <w:rStyle w:val="PageNumber"/>
            </w:rPr>
          </w:pPr>
          <w:r w:rsidRPr="00F76634">
            <w:rPr>
              <w:rStyle w:val="PageNumber"/>
            </w:rPr>
            <w:fldChar w:fldCharType="begin"/>
          </w:r>
          <w:r w:rsidRPr="00F76634">
            <w:rPr>
              <w:rStyle w:val="PageNumber"/>
            </w:rPr>
            <w:instrText>PAGE   \* MERGEFORMAT</w:instrText>
          </w:r>
          <w:r w:rsidRPr="00F76634">
            <w:rPr>
              <w:rStyle w:val="PageNumber"/>
            </w:rPr>
            <w:fldChar w:fldCharType="separate"/>
          </w:r>
          <w:r w:rsidR="00E21C6D">
            <w:rPr>
              <w:rStyle w:val="PageNumber"/>
              <w:noProof/>
            </w:rPr>
            <w:t>4</w:t>
          </w:r>
          <w:r w:rsidRPr="00F76634">
            <w:rPr>
              <w:rStyle w:val="PageNumber"/>
            </w:rPr>
            <w:fldChar w:fldCharType="end"/>
          </w:r>
        </w:p>
      </w:tc>
    </w:tr>
  </w:tbl>
  <w:p w14:paraId="59540B4F" w14:textId="77777777" w:rsidR="00194516" w:rsidRPr="006B7BAD" w:rsidRDefault="00194516" w:rsidP="00E16A38">
    <w:pPr>
      <w:pStyle w:val="Footerodd"/>
    </w:pPr>
    <w:r>
      <w:rPr>
        <w:noProof/>
        <w:lang w:val="nl-NL"/>
      </w:rPr>
      <mc:AlternateContent>
        <mc:Choice Requires="wps">
          <w:drawing>
            <wp:anchor distT="4294967294" distB="4294967294" distL="114300" distR="114300" simplePos="0" relativeHeight="251692544" behindDoc="0" locked="0" layoutInCell="1" allowOverlap="1" wp14:anchorId="2AECC667" wp14:editId="58842293">
              <wp:simplePos x="0" y="0"/>
              <wp:positionH relativeFrom="column">
                <wp:posOffset>-775970</wp:posOffset>
              </wp:positionH>
              <wp:positionV relativeFrom="line">
                <wp:posOffset>98424</wp:posOffset>
              </wp:positionV>
              <wp:extent cx="7586345" cy="0"/>
              <wp:effectExtent l="0" t="0" r="0" b="0"/>
              <wp:wrapNone/>
              <wp:docPr id="4" name="AutoShap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86345" cy="0"/>
                      </a:xfrm>
                      <a:prstGeom prst="straightConnector1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5CE98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0" o:spid="_x0000_s1026" type="#_x0000_t32" style="position:absolute;margin-left:-61.1pt;margin-top:7.75pt;width:597.35pt;height:0;z-index:25169254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lin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" stroked="f">
              <w10:wrap anchory="line"/>
            </v:shape>
          </w:pict>
        </mc:Fallback>
      </mc:AlternateContent>
    </w:r>
    <w:r>
      <w:rPr>
        <w:noProof/>
        <w:lang w:val="nl-NL"/>
      </w:rPr>
      <mc:AlternateContent>
        <mc:Choice Requires="wps">
          <w:drawing>
            <wp:anchor distT="0" distB="0" distL="114300" distR="114300" simplePos="0" relativeHeight="251691520" behindDoc="0" locked="0" layoutInCell="1" allowOverlap="1" wp14:anchorId="602F5457" wp14:editId="12C37FE0">
              <wp:simplePos x="0" y="0"/>
              <wp:positionH relativeFrom="column">
                <wp:posOffset>-835660</wp:posOffset>
              </wp:positionH>
              <wp:positionV relativeFrom="line">
                <wp:posOffset>325755</wp:posOffset>
              </wp:positionV>
              <wp:extent cx="7651115" cy="9525"/>
              <wp:effectExtent l="0" t="0" r="0" b="0"/>
              <wp:wrapNone/>
              <wp:docPr id="8" name="AutoShap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651115" cy="9525"/>
                      </a:xfrm>
                      <a:prstGeom prst="straightConnector1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9CE327" id="AutoShape 9" o:spid="_x0000_s1026" type="#_x0000_t32" style="position:absolute;margin-left:-65.8pt;margin-top:25.65pt;width:602.45pt;height:.75pt;flip:y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" stroked="f">
              <w10:wrap anchory="lin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Reporttabletitle"/>
      <w:tblW w:w="9297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617"/>
      <w:gridCol w:w="283"/>
      <w:gridCol w:w="397"/>
    </w:tblGrid>
    <w:tr w:rsidR="008576BB" w14:paraId="3A91FEF8" w14:textId="77777777" w:rsidTr="00A432E5">
      <w:trPr>
        <w:trHeight w:hRule="exact" w:val="397"/>
      </w:trPr>
      <w:tc>
        <w:tcPr>
          <w:tcW w:w="8617" w:type="dxa"/>
          <w:vAlign w:val="center"/>
        </w:tcPr>
        <w:p w14:paraId="011015EA" w14:textId="77777777" w:rsidR="008576BB" w:rsidRDefault="008576BB" w:rsidP="00A432E5">
          <w:pPr>
            <w:pStyle w:val="Footerodd"/>
            <w:ind w:right="166"/>
            <w:jc w:val="right"/>
          </w:pPr>
          <w:r>
            <w:t>The results company </w:t>
          </w:r>
        </w:p>
      </w:tc>
      <w:tc>
        <w:tcPr>
          <w:tcW w:w="283" w:type="dxa"/>
          <w:shd w:val="clear" w:color="auto" w:fill="auto"/>
        </w:tcPr>
        <w:p w14:paraId="612554D9" w14:textId="77777777" w:rsidR="008576BB" w:rsidRDefault="008576BB" w:rsidP="00B63FCE">
          <w:pPr>
            <w:pStyle w:val="Footerodd"/>
          </w:pPr>
          <w:r>
            <w:t xml:space="preserve"> </w:t>
          </w:r>
        </w:p>
      </w:tc>
      <w:tc>
        <w:tcPr>
          <w:tcW w:w="397" w:type="dxa"/>
          <w:shd w:val="clear" w:color="auto" w:fill="005EA8" w:themeFill="text2"/>
          <w:vAlign w:val="center"/>
        </w:tcPr>
        <w:p w14:paraId="7034F46D" w14:textId="77777777" w:rsidR="008576BB" w:rsidRPr="00F76634" w:rsidRDefault="008576BB" w:rsidP="00F76634">
          <w:pPr>
            <w:pStyle w:val="Footerodd"/>
            <w:jc w:val="center"/>
            <w:rPr>
              <w:rStyle w:val="PageNumber"/>
            </w:rPr>
          </w:pPr>
          <w:r w:rsidRPr="00F76634">
            <w:rPr>
              <w:rStyle w:val="PageNumber"/>
            </w:rPr>
            <w:fldChar w:fldCharType="begin"/>
          </w:r>
          <w:r w:rsidRPr="00F76634">
            <w:rPr>
              <w:rStyle w:val="PageNumber"/>
            </w:rPr>
            <w:instrText>PAGE   \* MERGEFORMAT</w:instrText>
          </w:r>
          <w:r w:rsidRPr="00F76634">
            <w:rPr>
              <w:rStyle w:val="PageNumber"/>
            </w:rPr>
            <w:fldChar w:fldCharType="separate"/>
          </w:r>
          <w:r w:rsidR="00F64B66">
            <w:rPr>
              <w:rStyle w:val="PageNumber"/>
              <w:noProof/>
            </w:rPr>
            <w:t>10</w:t>
          </w:r>
          <w:r w:rsidRPr="00F76634">
            <w:rPr>
              <w:rStyle w:val="PageNumber"/>
            </w:rPr>
            <w:fldChar w:fldCharType="end"/>
          </w:r>
        </w:p>
      </w:tc>
    </w:tr>
  </w:tbl>
  <w:p w14:paraId="0DEF5639" w14:textId="77777777" w:rsidR="008576BB" w:rsidRPr="006B7BAD" w:rsidRDefault="008576BB" w:rsidP="00B63FCE">
    <w:pPr>
      <w:pStyle w:val="Footerodd"/>
    </w:pPr>
    <w:r>
      <w:rPr>
        <w:noProof/>
        <w:lang w:val="nl-NL"/>
      </w:rPr>
      <mc:AlternateContent>
        <mc:Choice Requires="wps">
          <w:drawing>
            <wp:anchor distT="4294967294" distB="4294967294" distL="114300" distR="114300" simplePos="0" relativeHeight="251677184" behindDoc="0" locked="0" layoutInCell="1" allowOverlap="1" wp14:anchorId="710D67EC" wp14:editId="2A58C7BD">
              <wp:simplePos x="0" y="0"/>
              <wp:positionH relativeFrom="column">
                <wp:posOffset>-775970</wp:posOffset>
              </wp:positionH>
              <wp:positionV relativeFrom="line">
                <wp:posOffset>98424</wp:posOffset>
              </wp:positionV>
              <wp:extent cx="7586345" cy="0"/>
              <wp:effectExtent l="0" t="0" r="0" b="0"/>
              <wp:wrapNone/>
              <wp:docPr id="10" name="AutoShap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86345" cy="0"/>
                      </a:xfrm>
                      <a:prstGeom prst="straightConnector1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F15D1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0" o:spid="_x0000_s1026" type="#_x0000_t32" style="position:absolute;margin-left:-61.1pt;margin-top:7.75pt;width:597.35pt;height:0;z-index:25167718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lin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" stroked="f">
              <w10:wrap anchory="line"/>
            </v:shape>
          </w:pict>
        </mc:Fallback>
      </mc:AlternateContent>
    </w:r>
    <w:r>
      <w:rPr>
        <w:noProof/>
        <w:lang w:val="nl-NL"/>
      </w:rPr>
      <mc:AlternateContent>
        <mc:Choice Requires="wps">
          <w:drawing>
            <wp:anchor distT="0" distB="0" distL="114300" distR="114300" simplePos="0" relativeHeight="251676160" behindDoc="0" locked="0" layoutInCell="1" allowOverlap="1" wp14:anchorId="2AF37301" wp14:editId="588FC2EE">
              <wp:simplePos x="0" y="0"/>
              <wp:positionH relativeFrom="column">
                <wp:posOffset>-835660</wp:posOffset>
              </wp:positionH>
              <wp:positionV relativeFrom="line">
                <wp:posOffset>325755</wp:posOffset>
              </wp:positionV>
              <wp:extent cx="7651115" cy="9525"/>
              <wp:effectExtent l="0" t="0" r="0" b="0"/>
              <wp:wrapNone/>
              <wp:docPr id="14" name="AutoShap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651115" cy="9525"/>
                      </a:xfrm>
                      <a:prstGeom prst="straightConnector1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83EA7A" id="AutoShape 9" o:spid="_x0000_s1026" type="#_x0000_t32" style="position:absolute;margin-left:-65.8pt;margin-top:25.65pt;width:602.45pt;height:.75pt;flip:y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" stroked="f">
              <w10:wrap anchory="li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49FB7" w14:textId="77777777" w:rsidR="00911AA3" w:rsidRDefault="00911AA3">
      <w:r>
        <w:separator/>
      </w:r>
    </w:p>
  </w:footnote>
  <w:footnote w:type="continuationSeparator" w:id="0">
    <w:p w14:paraId="548FA1B2" w14:textId="77777777" w:rsidR="00911AA3" w:rsidRDefault="00911A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Reporttabletitle"/>
      <w:tblW w:w="0" w:type="auto"/>
      <w:jc w:val="right"/>
      <w:shd w:val="clear" w:color="auto" w:fill="FFFFFF" w:themeFill="background1"/>
      <w:tblCellMar>
        <w:left w:w="227" w:type="dxa"/>
        <w:right w:w="227" w:type="dxa"/>
      </w:tblCellMar>
      <w:tblLook w:val="04A0" w:firstRow="1" w:lastRow="0" w:firstColumn="1" w:lastColumn="0" w:noHBand="0" w:noVBand="1"/>
    </w:tblPr>
    <w:tblGrid>
      <w:gridCol w:w="1925"/>
    </w:tblGrid>
    <w:tr w:rsidR="0076574F" w:rsidRPr="00EE3F15" w14:paraId="15225C92" w14:textId="77777777" w:rsidTr="00BD1B02">
      <w:trPr>
        <w:jc w:val="right"/>
      </w:trPr>
      <w:sdt>
        <w:sdtPr>
          <w:rPr>
            <w:lang w:eastAsia="en-US"/>
          </w:rPr>
          <w:alias w:val="Title"/>
          <w:tag w:val=""/>
          <w:id w:val="-843316530"/>
          <w:placeholder>
            <w:docPart w:val="B755B562F3A149B4BC82802E9A09601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0" w:type="auto"/>
            </w:tcPr>
            <w:p w14:paraId="4497F86E" w14:textId="6C65DBCF" w:rsidR="008576BB" w:rsidRPr="0076574F" w:rsidRDefault="00911FA5" w:rsidP="00A23FE6">
              <w:pPr>
                <w:pStyle w:val="Header"/>
              </w:pPr>
              <w:r w:rsidRPr="00911FA5">
                <w:rPr>
                  <w:lang w:eastAsia="en-US"/>
                </w:rPr>
                <w:t>HSO-2209-00278</w:t>
              </w:r>
            </w:p>
          </w:tc>
        </w:sdtContent>
      </w:sdt>
    </w:tr>
  </w:tbl>
  <w:p w14:paraId="624600E3" w14:textId="77777777" w:rsidR="008576BB" w:rsidRPr="00A23FE6" w:rsidRDefault="00E84288" w:rsidP="004252A8">
    <w:pPr>
      <w:pStyle w:val="Header"/>
      <w:jc w:val="right"/>
      <w:rPr>
        <w:lang w:val="en-US"/>
      </w:rPr>
    </w:pPr>
    <w:r>
      <w:rPr>
        <w:b/>
        <w:noProof/>
      </w:rPr>
      <w:drawing>
        <wp:anchor distT="0" distB="0" distL="114300" distR="114300" simplePos="0" relativeHeight="251694592" behindDoc="0" locked="0" layoutInCell="1" allowOverlap="1" wp14:anchorId="4E7CC685" wp14:editId="23D8CC56">
          <wp:simplePos x="0" y="0"/>
          <wp:positionH relativeFrom="page">
            <wp:posOffset>220981</wp:posOffset>
          </wp:positionH>
          <wp:positionV relativeFrom="page">
            <wp:posOffset>213360</wp:posOffset>
          </wp:positionV>
          <wp:extent cx="647700" cy="361341"/>
          <wp:effectExtent l="0" t="0" r="0" b="635"/>
          <wp:wrapSquare wrapText="bothSides"/>
          <wp:docPr id="2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SO-logo-201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072" cy="3810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576BB">
      <w:rPr>
        <w:b/>
        <w:noProof/>
        <w:color w:val="00559F"/>
        <w:szCs w:val="40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F23C7EC" wp14:editId="2AB989EB">
              <wp:simplePos x="0" y="0"/>
              <wp:positionH relativeFrom="page">
                <wp:posOffset>935990</wp:posOffset>
              </wp:positionH>
              <wp:positionV relativeFrom="page">
                <wp:posOffset>486410</wp:posOffset>
              </wp:positionV>
              <wp:extent cx="6444000" cy="0"/>
              <wp:effectExtent l="0" t="0" r="13970" b="19050"/>
              <wp:wrapNone/>
              <wp:docPr id="1" name="Rechte verbindingslij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44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A6A6A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6BF1732" id="Rechte verbindingslijn 1" o:spid="_x0000_s1026" style="position:absolute;z-index:-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73.7pt,38.3pt" to="581.1pt,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" strokecolor="#a6a6a6" strokeweight="1pt"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314C5"/>
    <w:multiLevelType w:val="multilevel"/>
    <w:tmpl w:val="BE0A3CCC"/>
    <w:numStyleLink w:val="HSObulletedlist"/>
  </w:abstractNum>
  <w:abstractNum w:abstractNumId="1" w15:restartNumberingAfterBreak="0">
    <w:nsid w:val="21F208FE"/>
    <w:multiLevelType w:val="multilevel"/>
    <w:tmpl w:val="92F2CB5C"/>
    <w:styleLink w:val="HSOheadings"/>
    <w:lvl w:ilvl="0">
      <w:start w:val="1"/>
      <w:numFmt w:val="decimal"/>
      <w:lvlText w:val="%1"/>
      <w:lvlJc w:val="left"/>
      <w:pPr>
        <w:ind w:left="574" w:hanging="432"/>
      </w:pPr>
      <w:rPr>
        <w:rFonts w:hint="default"/>
        <w:color w:val="005EA8" w:themeColor="text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color w:val="auto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  <w:color w:val="auto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8271355"/>
    <w:multiLevelType w:val="hybridMultilevel"/>
    <w:tmpl w:val="D2E89780"/>
    <w:lvl w:ilvl="0" w:tplc="7ABC0E0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4CC21C9"/>
    <w:multiLevelType w:val="hybridMultilevel"/>
    <w:tmpl w:val="F5E4E056"/>
    <w:lvl w:ilvl="0" w:tplc="A64408F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77901"/>
    <w:multiLevelType w:val="multilevel"/>
    <w:tmpl w:val="92F2CB5C"/>
    <w:numStyleLink w:val="HSOheadings"/>
  </w:abstractNum>
  <w:abstractNum w:abstractNumId="5" w15:restartNumberingAfterBreak="0">
    <w:nsid w:val="40B92E8F"/>
    <w:multiLevelType w:val="hybridMultilevel"/>
    <w:tmpl w:val="EE5CF18A"/>
    <w:lvl w:ilvl="0" w:tplc="71AA0A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8400B"/>
    <w:multiLevelType w:val="hybridMultilevel"/>
    <w:tmpl w:val="15607C42"/>
    <w:lvl w:ilvl="0" w:tplc="D52E041C">
      <w:numFmt w:val="bullet"/>
      <w:lvlText w:val="-"/>
      <w:lvlJc w:val="left"/>
      <w:pPr>
        <w:ind w:left="720" w:hanging="360"/>
      </w:pPr>
      <w:rPr>
        <w:rFonts w:ascii="Segoe UI Light" w:eastAsia="Times New Roman" w:hAnsi="Segoe UI Light" w:cs="Segoe UI Light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292AF5"/>
    <w:multiLevelType w:val="hybridMultilevel"/>
    <w:tmpl w:val="D04812D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3B1923"/>
    <w:multiLevelType w:val="hybridMultilevel"/>
    <w:tmpl w:val="7B0CDF28"/>
    <w:lvl w:ilvl="0" w:tplc="0A2E047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A744AA"/>
    <w:multiLevelType w:val="hybridMultilevel"/>
    <w:tmpl w:val="538444EE"/>
    <w:lvl w:ilvl="0" w:tplc="9D3CAE6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0E5023"/>
    <w:multiLevelType w:val="multilevel"/>
    <w:tmpl w:val="BE0A3CCC"/>
    <w:styleLink w:val="HSObulletedlist"/>
    <w:lvl w:ilvl="0">
      <w:start w:val="1"/>
      <w:numFmt w:val="bullet"/>
      <w:pStyle w:val="ListBullet"/>
      <w:lvlText w:val="»"/>
      <w:lvlJc w:val="left"/>
      <w:pPr>
        <w:ind w:left="397" w:hanging="397"/>
      </w:pPr>
      <w:rPr>
        <w:rFonts w:ascii="Segoe UI Light" w:hAnsi="Segoe UI Light" w:hint="default"/>
        <w:color w:val="009CDE" w:themeColor="accent2"/>
      </w:rPr>
    </w:lvl>
    <w:lvl w:ilvl="1">
      <w:start w:val="1"/>
      <w:numFmt w:val="bullet"/>
      <w:pStyle w:val="ListBullet2"/>
      <w:lvlText w:val="-"/>
      <w:lvlJc w:val="left"/>
      <w:pPr>
        <w:ind w:left="794" w:hanging="397"/>
      </w:pPr>
      <w:rPr>
        <w:rFonts w:ascii="Segoe UI Light" w:hAnsi="Segoe UI Light" w:hint="default"/>
        <w:color w:val="009CDE" w:themeColor="accent2"/>
      </w:rPr>
    </w:lvl>
    <w:lvl w:ilvl="2">
      <w:start w:val="1"/>
      <w:numFmt w:val="bullet"/>
      <w:pStyle w:val="ListBullet3"/>
      <w:lvlText w:val="»"/>
      <w:lvlJc w:val="left"/>
      <w:pPr>
        <w:ind w:left="1191" w:hanging="397"/>
      </w:pPr>
      <w:rPr>
        <w:rFonts w:ascii="Segoe UI Light" w:hAnsi="Segoe UI Light" w:hint="default"/>
        <w:color w:val="7B7B7B" w:themeColor="accent6"/>
      </w:rPr>
    </w:lvl>
    <w:lvl w:ilvl="3">
      <w:start w:val="1"/>
      <w:numFmt w:val="bullet"/>
      <w:pStyle w:val="ListBullet4"/>
      <w:lvlText w:val="-"/>
      <w:lvlJc w:val="left"/>
      <w:pPr>
        <w:ind w:left="1588" w:hanging="397"/>
      </w:pPr>
      <w:rPr>
        <w:rFonts w:ascii="Segoe UI Light" w:hAnsi="Segoe UI Light" w:hint="default"/>
        <w:color w:val="7B7B7B" w:themeColor="accent6"/>
      </w:rPr>
    </w:lvl>
    <w:lvl w:ilvl="4">
      <w:start w:val="1"/>
      <w:numFmt w:val="bullet"/>
      <w:pStyle w:val="ListBullet5"/>
      <w:lvlText w:val="»"/>
      <w:lvlJc w:val="left"/>
      <w:pPr>
        <w:ind w:left="1985" w:hanging="397"/>
      </w:pPr>
      <w:rPr>
        <w:rFonts w:ascii="Segoe UI Light" w:hAnsi="Segoe UI Light" w:hint="default"/>
        <w:color w:val="005EA8" w:themeColor="text2"/>
      </w:rPr>
    </w:lvl>
    <w:lvl w:ilvl="5">
      <w:start w:val="1"/>
      <w:numFmt w:val="none"/>
      <w:lvlRestart w:val="0"/>
      <w:suff w:val="nothing"/>
      <w:lvlText w:val="%1"/>
      <w:lvlJc w:val="left"/>
      <w:pPr>
        <w:ind w:left="1985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1985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%1"/>
      <w:lvlJc w:val="left"/>
      <w:pPr>
        <w:ind w:left="1985" w:firstLine="0"/>
      </w:pPr>
      <w:rPr>
        <w:rFonts w:hint="default"/>
      </w:rPr>
    </w:lvl>
    <w:lvl w:ilvl="8">
      <w:start w:val="1"/>
      <w:numFmt w:val="none"/>
      <w:lvlRestart w:val="0"/>
      <w:lvlText w:val="%1"/>
      <w:lvlJc w:val="left"/>
      <w:pPr>
        <w:ind w:left="1985" w:firstLine="0"/>
      </w:pPr>
      <w:rPr>
        <w:rFonts w:hint="default"/>
      </w:rPr>
    </w:lvl>
  </w:abstractNum>
  <w:abstractNum w:abstractNumId="11" w15:restartNumberingAfterBreak="0">
    <w:nsid w:val="62594228"/>
    <w:multiLevelType w:val="hybridMultilevel"/>
    <w:tmpl w:val="7334F30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3C25B1"/>
    <w:multiLevelType w:val="hybridMultilevel"/>
    <w:tmpl w:val="E9CE4406"/>
    <w:lvl w:ilvl="0" w:tplc="12D25846">
      <w:start w:val="1"/>
      <w:numFmt w:val="bullet"/>
      <w:lvlText w:val="-"/>
      <w:lvlJc w:val="left"/>
      <w:pPr>
        <w:ind w:left="720" w:hanging="360"/>
      </w:pPr>
      <w:rPr>
        <w:rFonts w:ascii="Segoe UI Light" w:eastAsia="Times New Roman" w:hAnsi="Segoe UI Light" w:cs="Segoe UI Light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2372D9"/>
    <w:multiLevelType w:val="hybridMultilevel"/>
    <w:tmpl w:val="6ED42A9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5C18D2"/>
    <w:multiLevelType w:val="multilevel"/>
    <w:tmpl w:val="C144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8E7DEC"/>
    <w:multiLevelType w:val="hybridMultilevel"/>
    <w:tmpl w:val="EA2299A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C9571E"/>
    <w:multiLevelType w:val="hybridMultilevel"/>
    <w:tmpl w:val="BBF63FD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380672">
    <w:abstractNumId w:val="10"/>
  </w:num>
  <w:num w:numId="2" w16cid:durableId="1345936588">
    <w:abstractNumId w:val="1"/>
  </w:num>
  <w:num w:numId="3" w16cid:durableId="529806389">
    <w:abstractNumId w:val="0"/>
  </w:num>
  <w:num w:numId="4" w16cid:durableId="577448064">
    <w:abstractNumId w:val="4"/>
  </w:num>
  <w:num w:numId="5" w16cid:durableId="180898503">
    <w:abstractNumId w:val="12"/>
  </w:num>
  <w:num w:numId="6" w16cid:durableId="1279750599">
    <w:abstractNumId w:val="16"/>
  </w:num>
  <w:num w:numId="7" w16cid:durableId="1907761708">
    <w:abstractNumId w:val="15"/>
  </w:num>
  <w:num w:numId="8" w16cid:durableId="1822966499">
    <w:abstractNumId w:val="9"/>
  </w:num>
  <w:num w:numId="9" w16cid:durableId="986128347">
    <w:abstractNumId w:val="5"/>
  </w:num>
  <w:num w:numId="10" w16cid:durableId="1676497167">
    <w:abstractNumId w:val="3"/>
  </w:num>
  <w:num w:numId="11" w16cid:durableId="717821641">
    <w:abstractNumId w:val="7"/>
  </w:num>
  <w:num w:numId="12" w16cid:durableId="1434473922">
    <w:abstractNumId w:val="13"/>
  </w:num>
  <w:num w:numId="13" w16cid:durableId="97919665">
    <w:abstractNumId w:val="11"/>
  </w:num>
  <w:num w:numId="14" w16cid:durableId="921179789">
    <w:abstractNumId w:val="6"/>
  </w:num>
  <w:num w:numId="15" w16cid:durableId="1446270425">
    <w:abstractNumId w:val="2"/>
  </w:num>
  <w:num w:numId="16" w16cid:durableId="511263916">
    <w:abstractNumId w:val="8"/>
  </w:num>
  <w:num w:numId="17" w16cid:durableId="359822269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09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2050" style="mso-position-horizontal-relative:page;mso-position-vertical-relative:page" strokecolor="#a5a5a5">
      <v:stroke color="#a5a5a5" weight="1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6D2"/>
    <w:rsid w:val="000019E4"/>
    <w:rsid w:val="00001D0E"/>
    <w:rsid w:val="00001D32"/>
    <w:rsid w:val="000022BB"/>
    <w:rsid w:val="0000602C"/>
    <w:rsid w:val="000075A1"/>
    <w:rsid w:val="00010A5E"/>
    <w:rsid w:val="00012CC2"/>
    <w:rsid w:val="00013887"/>
    <w:rsid w:val="00014C0C"/>
    <w:rsid w:val="00015283"/>
    <w:rsid w:val="000158D0"/>
    <w:rsid w:val="000165B7"/>
    <w:rsid w:val="00017167"/>
    <w:rsid w:val="00020905"/>
    <w:rsid w:val="00021BE4"/>
    <w:rsid w:val="00022669"/>
    <w:rsid w:val="000227FA"/>
    <w:rsid w:val="0002628F"/>
    <w:rsid w:val="000277DB"/>
    <w:rsid w:val="000279EB"/>
    <w:rsid w:val="00031C67"/>
    <w:rsid w:val="00033313"/>
    <w:rsid w:val="00033CF5"/>
    <w:rsid w:val="00033E0E"/>
    <w:rsid w:val="00035B5A"/>
    <w:rsid w:val="00035D54"/>
    <w:rsid w:val="00036B23"/>
    <w:rsid w:val="00036C9A"/>
    <w:rsid w:val="00040027"/>
    <w:rsid w:val="00040623"/>
    <w:rsid w:val="000415B5"/>
    <w:rsid w:val="0004293E"/>
    <w:rsid w:val="000429B4"/>
    <w:rsid w:val="00043A23"/>
    <w:rsid w:val="00044918"/>
    <w:rsid w:val="00045854"/>
    <w:rsid w:val="000504C6"/>
    <w:rsid w:val="0005074A"/>
    <w:rsid w:val="000508F6"/>
    <w:rsid w:val="0005183D"/>
    <w:rsid w:val="00051E9F"/>
    <w:rsid w:val="000522C7"/>
    <w:rsid w:val="00052378"/>
    <w:rsid w:val="000550E3"/>
    <w:rsid w:val="000562C5"/>
    <w:rsid w:val="00056F90"/>
    <w:rsid w:val="00057A99"/>
    <w:rsid w:val="0006023E"/>
    <w:rsid w:val="000614FF"/>
    <w:rsid w:val="00063035"/>
    <w:rsid w:val="00065D10"/>
    <w:rsid w:val="00065F05"/>
    <w:rsid w:val="000724DC"/>
    <w:rsid w:val="00074E29"/>
    <w:rsid w:val="00075407"/>
    <w:rsid w:val="00076157"/>
    <w:rsid w:val="00077695"/>
    <w:rsid w:val="00081387"/>
    <w:rsid w:val="000813B9"/>
    <w:rsid w:val="00081B51"/>
    <w:rsid w:val="00082D1E"/>
    <w:rsid w:val="0008441C"/>
    <w:rsid w:val="00084F15"/>
    <w:rsid w:val="000852E6"/>
    <w:rsid w:val="0008726D"/>
    <w:rsid w:val="000875A7"/>
    <w:rsid w:val="0008775F"/>
    <w:rsid w:val="00090809"/>
    <w:rsid w:val="00093EB4"/>
    <w:rsid w:val="0009433B"/>
    <w:rsid w:val="00094C9D"/>
    <w:rsid w:val="00097847"/>
    <w:rsid w:val="000A1728"/>
    <w:rsid w:val="000B0BFB"/>
    <w:rsid w:val="000B236A"/>
    <w:rsid w:val="000B32D9"/>
    <w:rsid w:val="000B4B2B"/>
    <w:rsid w:val="000B6331"/>
    <w:rsid w:val="000C0A94"/>
    <w:rsid w:val="000C1A39"/>
    <w:rsid w:val="000C1B94"/>
    <w:rsid w:val="000C1E2F"/>
    <w:rsid w:val="000C2B70"/>
    <w:rsid w:val="000C32C4"/>
    <w:rsid w:val="000C3F61"/>
    <w:rsid w:val="000C5A1F"/>
    <w:rsid w:val="000C7864"/>
    <w:rsid w:val="000D0A62"/>
    <w:rsid w:val="000D510C"/>
    <w:rsid w:val="000E22AC"/>
    <w:rsid w:val="000E277A"/>
    <w:rsid w:val="000E569D"/>
    <w:rsid w:val="000E6427"/>
    <w:rsid w:val="000E6A83"/>
    <w:rsid w:val="000F0A1C"/>
    <w:rsid w:val="000F135D"/>
    <w:rsid w:val="000F185E"/>
    <w:rsid w:val="000F2BC3"/>
    <w:rsid w:val="000F4362"/>
    <w:rsid w:val="000F58B5"/>
    <w:rsid w:val="00100219"/>
    <w:rsid w:val="00100A24"/>
    <w:rsid w:val="00100DA6"/>
    <w:rsid w:val="00100ECB"/>
    <w:rsid w:val="001011F7"/>
    <w:rsid w:val="00101A5B"/>
    <w:rsid w:val="00106217"/>
    <w:rsid w:val="00112915"/>
    <w:rsid w:val="001151EB"/>
    <w:rsid w:val="0011521C"/>
    <w:rsid w:val="00115638"/>
    <w:rsid w:val="00116F41"/>
    <w:rsid w:val="00120EC5"/>
    <w:rsid w:val="001213DA"/>
    <w:rsid w:val="001218C3"/>
    <w:rsid w:val="00125165"/>
    <w:rsid w:val="001257A8"/>
    <w:rsid w:val="0012767F"/>
    <w:rsid w:val="001312AB"/>
    <w:rsid w:val="00132ACC"/>
    <w:rsid w:val="00134EFA"/>
    <w:rsid w:val="0013543C"/>
    <w:rsid w:val="0013562C"/>
    <w:rsid w:val="00135EE6"/>
    <w:rsid w:val="001409E2"/>
    <w:rsid w:val="001411F9"/>
    <w:rsid w:val="0014221F"/>
    <w:rsid w:val="001430C9"/>
    <w:rsid w:val="00143CC1"/>
    <w:rsid w:val="00144F0C"/>
    <w:rsid w:val="00145824"/>
    <w:rsid w:val="00146365"/>
    <w:rsid w:val="00150614"/>
    <w:rsid w:val="00154020"/>
    <w:rsid w:val="00154DBC"/>
    <w:rsid w:val="00157B31"/>
    <w:rsid w:val="00160851"/>
    <w:rsid w:val="00161CB7"/>
    <w:rsid w:val="00162704"/>
    <w:rsid w:val="001627E4"/>
    <w:rsid w:val="00162B15"/>
    <w:rsid w:val="00163505"/>
    <w:rsid w:val="001652EF"/>
    <w:rsid w:val="001654B2"/>
    <w:rsid w:val="00172AF0"/>
    <w:rsid w:val="001758E5"/>
    <w:rsid w:val="0017722D"/>
    <w:rsid w:val="00180489"/>
    <w:rsid w:val="00180875"/>
    <w:rsid w:val="00186020"/>
    <w:rsid w:val="00186AC2"/>
    <w:rsid w:val="0018725B"/>
    <w:rsid w:val="00187D40"/>
    <w:rsid w:val="00190333"/>
    <w:rsid w:val="00190BAD"/>
    <w:rsid w:val="00194516"/>
    <w:rsid w:val="001955E2"/>
    <w:rsid w:val="001A408B"/>
    <w:rsid w:val="001A489F"/>
    <w:rsid w:val="001A6641"/>
    <w:rsid w:val="001B0E1F"/>
    <w:rsid w:val="001B197B"/>
    <w:rsid w:val="001B19F5"/>
    <w:rsid w:val="001B36D9"/>
    <w:rsid w:val="001B4A28"/>
    <w:rsid w:val="001B4B4C"/>
    <w:rsid w:val="001B7683"/>
    <w:rsid w:val="001C190A"/>
    <w:rsid w:val="001C286F"/>
    <w:rsid w:val="001C2E84"/>
    <w:rsid w:val="001C4013"/>
    <w:rsid w:val="001C495C"/>
    <w:rsid w:val="001C4D3D"/>
    <w:rsid w:val="001D1138"/>
    <w:rsid w:val="001D31CE"/>
    <w:rsid w:val="001D4168"/>
    <w:rsid w:val="001D7866"/>
    <w:rsid w:val="001E0B58"/>
    <w:rsid w:val="001E14E3"/>
    <w:rsid w:val="001E18DF"/>
    <w:rsid w:val="001E389B"/>
    <w:rsid w:val="001E4962"/>
    <w:rsid w:val="001F0C0B"/>
    <w:rsid w:val="001F20CE"/>
    <w:rsid w:val="001F289A"/>
    <w:rsid w:val="001F28C7"/>
    <w:rsid w:val="001F32FE"/>
    <w:rsid w:val="001F60EF"/>
    <w:rsid w:val="001F62A3"/>
    <w:rsid w:val="001F70E4"/>
    <w:rsid w:val="001F78F5"/>
    <w:rsid w:val="001F7D96"/>
    <w:rsid w:val="00202704"/>
    <w:rsid w:val="00202AE1"/>
    <w:rsid w:val="00202EFA"/>
    <w:rsid w:val="00203590"/>
    <w:rsid w:val="00205448"/>
    <w:rsid w:val="00210AF7"/>
    <w:rsid w:val="00211AA0"/>
    <w:rsid w:val="00211ED1"/>
    <w:rsid w:val="002138C0"/>
    <w:rsid w:val="0021431B"/>
    <w:rsid w:val="00214C8F"/>
    <w:rsid w:val="00216AF3"/>
    <w:rsid w:val="002177D3"/>
    <w:rsid w:val="00221049"/>
    <w:rsid w:val="0022132A"/>
    <w:rsid w:val="0022261A"/>
    <w:rsid w:val="00223FB3"/>
    <w:rsid w:val="002247D8"/>
    <w:rsid w:val="00227785"/>
    <w:rsid w:val="002322DF"/>
    <w:rsid w:val="00233CFE"/>
    <w:rsid w:val="00234A7C"/>
    <w:rsid w:val="00236D3B"/>
    <w:rsid w:val="00240654"/>
    <w:rsid w:val="002430C6"/>
    <w:rsid w:val="00243BBF"/>
    <w:rsid w:val="00243C7B"/>
    <w:rsid w:val="0024488D"/>
    <w:rsid w:val="00244BCC"/>
    <w:rsid w:val="00246A48"/>
    <w:rsid w:val="00247530"/>
    <w:rsid w:val="00247FA0"/>
    <w:rsid w:val="00250203"/>
    <w:rsid w:val="00251586"/>
    <w:rsid w:val="00251989"/>
    <w:rsid w:val="00251E59"/>
    <w:rsid w:val="00254462"/>
    <w:rsid w:val="00257691"/>
    <w:rsid w:val="00262635"/>
    <w:rsid w:val="0026467E"/>
    <w:rsid w:val="00265C25"/>
    <w:rsid w:val="00271FB3"/>
    <w:rsid w:val="00273641"/>
    <w:rsid w:val="002745A3"/>
    <w:rsid w:val="00275181"/>
    <w:rsid w:val="00275CBB"/>
    <w:rsid w:val="002761FD"/>
    <w:rsid w:val="00277E90"/>
    <w:rsid w:val="00281518"/>
    <w:rsid w:val="00281BAF"/>
    <w:rsid w:val="00281C7A"/>
    <w:rsid w:val="00281E72"/>
    <w:rsid w:val="002822D7"/>
    <w:rsid w:val="00282E5B"/>
    <w:rsid w:val="002832B3"/>
    <w:rsid w:val="00284085"/>
    <w:rsid w:val="0028498D"/>
    <w:rsid w:val="00291178"/>
    <w:rsid w:val="002932DE"/>
    <w:rsid w:val="0029489B"/>
    <w:rsid w:val="00294ED6"/>
    <w:rsid w:val="00295426"/>
    <w:rsid w:val="00295B8E"/>
    <w:rsid w:val="00296867"/>
    <w:rsid w:val="002A07A6"/>
    <w:rsid w:val="002A0846"/>
    <w:rsid w:val="002A15E7"/>
    <w:rsid w:val="002A1FB8"/>
    <w:rsid w:val="002A3A19"/>
    <w:rsid w:val="002A4802"/>
    <w:rsid w:val="002A5780"/>
    <w:rsid w:val="002A59EB"/>
    <w:rsid w:val="002A6ED3"/>
    <w:rsid w:val="002A6FC5"/>
    <w:rsid w:val="002A766B"/>
    <w:rsid w:val="002B03C2"/>
    <w:rsid w:val="002B1F95"/>
    <w:rsid w:val="002B39F8"/>
    <w:rsid w:val="002B565D"/>
    <w:rsid w:val="002B5B28"/>
    <w:rsid w:val="002B6BE7"/>
    <w:rsid w:val="002C0507"/>
    <w:rsid w:val="002C1E8B"/>
    <w:rsid w:val="002C5B0A"/>
    <w:rsid w:val="002C7D31"/>
    <w:rsid w:val="002D06F3"/>
    <w:rsid w:val="002D25A5"/>
    <w:rsid w:val="002D3FA9"/>
    <w:rsid w:val="002D6A70"/>
    <w:rsid w:val="002D79CF"/>
    <w:rsid w:val="002E0545"/>
    <w:rsid w:val="002E0DC4"/>
    <w:rsid w:val="002E0E76"/>
    <w:rsid w:val="002E11E3"/>
    <w:rsid w:val="002E13D3"/>
    <w:rsid w:val="002E1FBE"/>
    <w:rsid w:val="002E278A"/>
    <w:rsid w:val="002E3226"/>
    <w:rsid w:val="002E38AC"/>
    <w:rsid w:val="002E5440"/>
    <w:rsid w:val="002E5A1B"/>
    <w:rsid w:val="002E7E57"/>
    <w:rsid w:val="002F09F2"/>
    <w:rsid w:val="002F1575"/>
    <w:rsid w:val="002F1E94"/>
    <w:rsid w:val="002F3FBB"/>
    <w:rsid w:val="002F5000"/>
    <w:rsid w:val="002F62BC"/>
    <w:rsid w:val="002F6C52"/>
    <w:rsid w:val="002F6EC5"/>
    <w:rsid w:val="00300101"/>
    <w:rsid w:val="00302171"/>
    <w:rsid w:val="00303A7F"/>
    <w:rsid w:val="00303E33"/>
    <w:rsid w:val="00304426"/>
    <w:rsid w:val="00304D6D"/>
    <w:rsid w:val="00304FBC"/>
    <w:rsid w:val="003077D3"/>
    <w:rsid w:val="00307A81"/>
    <w:rsid w:val="00307F09"/>
    <w:rsid w:val="003123E4"/>
    <w:rsid w:val="003124E0"/>
    <w:rsid w:val="003148BD"/>
    <w:rsid w:val="003171F2"/>
    <w:rsid w:val="0031748F"/>
    <w:rsid w:val="00320B0A"/>
    <w:rsid w:val="0032209D"/>
    <w:rsid w:val="0032325B"/>
    <w:rsid w:val="00324C69"/>
    <w:rsid w:val="003256D2"/>
    <w:rsid w:val="003262BE"/>
    <w:rsid w:val="00330675"/>
    <w:rsid w:val="003310DB"/>
    <w:rsid w:val="00331DF5"/>
    <w:rsid w:val="003320BD"/>
    <w:rsid w:val="0033228D"/>
    <w:rsid w:val="0033348D"/>
    <w:rsid w:val="003343C4"/>
    <w:rsid w:val="00334DD5"/>
    <w:rsid w:val="00335BCD"/>
    <w:rsid w:val="00335C48"/>
    <w:rsid w:val="0034372E"/>
    <w:rsid w:val="0034429E"/>
    <w:rsid w:val="0034552E"/>
    <w:rsid w:val="00345839"/>
    <w:rsid w:val="00345A06"/>
    <w:rsid w:val="00346350"/>
    <w:rsid w:val="00347A70"/>
    <w:rsid w:val="00350055"/>
    <w:rsid w:val="00351589"/>
    <w:rsid w:val="00351D70"/>
    <w:rsid w:val="00355B94"/>
    <w:rsid w:val="00357BE2"/>
    <w:rsid w:val="00362034"/>
    <w:rsid w:val="00362131"/>
    <w:rsid w:val="00362EE1"/>
    <w:rsid w:val="00362FC3"/>
    <w:rsid w:val="00363A5D"/>
    <w:rsid w:val="00367216"/>
    <w:rsid w:val="0036788C"/>
    <w:rsid w:val="0037031E"/>
    <w:rsid w:val="00373A9D"/>
    <w:rsid w:val="003744DC"/>
    <w:rsid w:val="00375272"/>
    <w:rsid w:val="00376D94"/>
    <w:rsid w:val="003813B2"/>
    <w:rsid w:val="003839A3"/>
    <w:rsid w:val="003856ED"/>
    <w:rsid w:val="00385E46"/>
    <w:rsid w:val="00386AC8"/>
    <w:rsid w:val="00387CCC"/>
    <w:rsid w:val="00391297"/>
    <w:rsid w:val="00396A79"/>
    <w:rsid w:val="00396C62"/>
    <w:rsid w:val="00397549"/>
    <w:rsid w:val="003A2794"/>
    <w:rsid w:val="003A53B0"/>
    <w:rsid w:val="003A5885"/>
    <w:rsid w:val="003A5D19"/>
    <w:rsid w:val="003A6498"/>
    <w:rsid w:val="003A6B45"/>
    <w:rsid w:val="003A7139"/>
    <w:rsid w:val="003A7D10"/>
    <w:rsid w:val="003B08FD"/>
    <w:rsid w:val="003B77C6"/>
    <w:rsid w:val="003B7820"/>
    <w:rsid w:val="003C0D0C"/>
    <w:rsid w:val="003C2AF7"/>
    <w:rsid w:val="003C3B26"/>
    <w:rsid w:val="003C4340"/>
    <w:rsid w:val="003C5186"/>
    <w:rsid w:val="003D2911"/>
    <w:rsid w:val="003D2919"/>
    <w:rsid w:val="003D370F"/>
    <w:rsid w:val="003D38FC"/>
    <w:rsid w:val="003D3E1E"/>
    <w:rsid w:val="003D4DCD"/>
    <w:rsid w:val="003D71BA"/>
    <w:rsid w:val="003E04B2"/>
    <w:rsid w:val="003E260F"/>
    <w:rsid w:val="003E2925"/>
    <w:rsid w:val="003E34E8"/>
    <w:rsid w:val="003E3A9E"/>
    <w:rsid w:val="003E3D47"/>
    <w:rsid w:val="003E54F6"/>
    <w:rsid w:val="003E585A"/>
    <w:rsid w:val="003E5FDC"/>
    <w:rsid w:val="003E7A66"/>
    <w:rsid w:val="003F0B9A"/>
    <w:rsid w:val="003F31CD"/>
    <w:rsid w:val="003F3311"/>
    <w:rsid w:val="003F640D"/>
    <w:rsid w:val="003F65DA"/>
    <w:rsid w:val="00401CFB"/>
    <w:rsid w:val="004045E7"/>
    <w:rsid w:val="004054B4"/>
    <w:rsid w:val="00406E38"/>
    <w:rsid w:val="00407859"/>
    <w:rsid w:val="004103EF"/>
    <w:rsid w:val="00410517"/>
    <w:rsid w:val="00410CAB"/>
    <w:rsid w:val="004131AC"/>
    <w:rsid w:val="0041477D"/>
    <w:rsid w:val="00416788"/>
    <w:rsid w:val="004175A9"/>
    <w:rsid w:val="00420C29"/>
    <w:rsid w:val="00423259"/>
    <w:rsid w:val="004252A8"/>
    <w:rsid w:val="00425F70"/>
    <w:rsid w:val="0042682E"/>
    <w:rsid w:val="00427377"/>
    <w:rsid w:val="0042744A"/>
    <w:rsid w:val="00430A31"/>
    <w:rsid w:val="004325C3"/>
    <w:rsid w:val="00434340"/>
    <w:rsid w:val="00434B2D"/>
    <w:rsid w:val="00434D83"/>
    <w:rsid w:val="00434E15"/>
    <w:rsid w:val="00435226"/>
    <w:rsid w:val="00435A78"/>
    <w:rsid w:val="004361ED"/>
    <w:rsid w:val="004362D9"/>
    <w:rsid w:val="004365CB"/>
    <w:rsid w:val="00437ABD"/>
    <w:rsid w:val="00441075"/>
    <w:rsid w:val="00441A9C"/>
    <w:rsid w:val="004425C2"/>
    <w:rsid w:val="00442A7B"/>
    <w:rsid w:val="0044304F"/>
    <w:rsid w:val="004502E7"/>
    <w:rsid w:val="00450E83"/>
    <w:rsid w:val="004540D3"/>
    <w:rsid w:val="0045513F"/>
    <w:rsid w:val="00455326"/>
    <w:rsid w:val="00456165"/>
    <w:rsid w:val="00460FA9"/>
    <w:rsid w:val="004612ED"/>
    <w:rsid w:val="00462B56"/>
    <w:rsid w:val="0046374B"/>
    <w:rsid w:val="00465A75"/>
    <w:rsid w:val="004762DA"/>
    <w:rsid w:val="004806A6"/>
    <w:rsid w:val="004813C3"/>
    <w:rsid w:val="004832E1"/>
    <w:rsid w:val="00483F96"/>
    <w:rsid w:val="00495EFF"/>
    <w:rsid w:val="0049711C"/>
    <w:rsid w:val="00497C55"/>
    <w:rsid w:val="004A0088"/>
    <w:rsid w:val="004A0E87"/>
    <w:rsid w:val="004A258D"/>
    <w:rsid w:val="004A6A7A"/>
    <w:rsid w:val="004B13A3"/>
    <w:rsid w:val="004B2FB0"/>
    <w:rsid w:val="004B75B4"/>
    <w:rsid w:val="004B79B8"/>
    <w:rsid w:val="004B7C4F"/>
    <w:rsid w:val="004C0096"/>
    <w:rsid w:val="004C038E"/>
    <w:rsid w:val="004C122E"/>
    <w:rsid w:val="004C1B7E"/>
    <w:rsid w:val="004C2C53"/>
    <w:rsid w:val="004C3C7B"/>
    <w:rsid w:val="004C48A6"/>
    <w:rsid w:val="004C63AA"/>
    <w:rsid w:val="004C79E6"/>
    <w:rsid w:val="004D0F1D"/>
    <w:rsid w:val="004D0F68"/>
    <w:rsid w:val="004D38A4"/>
    <w:rsid w:val="004D44C7"/>
    <w:rsid w:val="004D6E9C"/>
    <w:rsid w:val="004D7385"/>
    <w:rsid w:val="004D777C"/>
    <w:rsid w:val="004D7E47"/>
    <w:rsid w:val="004E0E50"/>
    <w:rsid w:val="004E0EFD"/>
    <w:rsid w:val="004E10E1"/>
    <w:rsid w:val="004E2FB4"/>
    <w:rsid w:val="004E485B"/>
    <w:rsid w:val="004E5867"/>
    <w:rsid w:val="004E6EF6"/>
    <w:rsid w:val="004E73A9"/>
    <w:rsid w:val="004E7905"/>
    <w:rsid w:val="004F0D87"/>
    <w:rsid w:val="004F2362"/>
    <w:rsid w:val="004F445B"/>
    <w:rsid w:val="004F5E65"/>
    <w:rsid w:val="004F6D2E"/>
    <w:rsid w:val="0050104A"/>
    <w:rsid w:val="00501127"/>
    <w:rsid w:val="0050184E"/>
    <w:rsid w:val="00501FBC"/>
    <w:rsid w:val="00502B2A"/>
    <w:rsid w:val="00506877"/>
    <w:rsid w:val="00512102"/>
    <w:rsid w:val="00514BFD"/>
    <w:rsid w:val="005167A4"/>
    <w:rsid w:val="00516A4A"/>
    <w:rsid w:val="00521962"/>
    <w:rsid w:val="00522613"/>
    <w:rsid w:val="0052502C"/>
    <w:rsid w:val="005264B2"/>
    <w:rsid w:val="0052666E"/>
    <w:rsid w:val="00526F11"/>
    <w:rsid w:val="00530533"/>
    <w:rsid w:val="00530A07"/>
    <w:rsid w:val="00531AA8"/>
    <w:rsid w:val="0053233A"/>
    <w:rsid w:val="0053242E"/>
    <w:rsid w:val="00534B73"/>
    <w:rsid w:val="00534F9E"/>
    <w:rsid w:val="005353FF"/>
    <w:rsid w:val="005377E8"/>
    <w:rsid w:val="005377EC"/>
    <w:rsid w:val="00540779"/>
    <w:rsid w:val="00541872"/>
    <w:rsid w:val="00542276"/>
    <w:rsid w:val="005438F7"/>
    <w:rsid w:val="00544BD3"/>
    <w:rsid w:val="00544CFA"/>
    <w:rsid w:val="0054682F"/>
    <w:rsid w:val="00546F8D"/>
    <w:rsid w:val="00551DD3"/>
    <w:rsid w:val="00557F94"/>
    <w:rsid w:val="005606FA"/>
    <w:rsid w:val="00561A43"/>
    <w:rsid w:val="0056304A"/>
    <w:rsid w:val="0056621D"/>
    <w:rsid w:val="005667DF"/>
    <w:rsid w:val="00566CC5"/>
    <w:rsid w:val="0056748D"/>
    <w:rsid w:val="005722A7"/>
    <w:rsid w:val="00573A97"/>
    <w:rsid w:val="00575377"/>
    <w:rsid w:val="00575906"/>
    <w:rsid w:val="00575A47"/>
    <w:rsid w:val="00575D1B"/>
    <w:rsid w:val="005805ED"/>
    <w:rsid w:val="0058303B"/>
    <w:rsid w:val="00583869"/>
    <w:rsid w:val="00585874"/>
    <w:rsid w:val="00591CFA"/>
    <w:rsid w:val="0059248F"/>
    <w:rsid w:val="00593006"/>
    <w:rsid w:val="005A070B"/>
    <w:rsid w:val="005A4A5F"/>
    <w:rsid w:val="005B0086"/>
    <w:rsid w:val="005B12B3"/>
    <w:rsid w:val="005B1BED"/>
    <w:rsid w:val="005B1C8B"/>
    <w:rsid w:val="005B2364"/>
    <w:rsid w:val="005B4C7F"/>
    <w:rsid w:val="005B61FF"/>
    <w:rsid w:val="005B6A48"/>
    <w:rsid w:val="005C0D02"/>
    <w:rsid w:val="005C0ECE"/>
    <w:rsid w:val="005C2F7A"/>
    <w:rsid w:val="005C3D33"/>
    <w:rsid w:val="005C4A7E"/>
    <w:rsid w:val="005C4C16"/>
    <w:rsid w:val="005D1C43"/>
    <w:rsid w:val="005D2474"/>
    <w:rsid w:val="005D2A50"/>
    <w:rsid w:val="005D468D"/>
    <w:rsid w:val="005D5C18"/>
    <w:rsid w:val="005D5E1A"/>
    <w:rsid w:val="005D6570"/>
    <w:rsid w:val="005D723C"/>
    <w:rsid w:val="005E00E1"/>
    <w:rsid w:val="005E0BD9"/>
    <w:rsid w:val="005E188F"/>
    <w:rsid w:val="005E1CA1"/>
    <w:rsid w:val="005E37CE"/>
    <w:rsid w:val="005E3F8F"/>
    <w:rsid w:val="005E52E5"/>
    <w:rsid w:val="005E5AD0"/>
    <w:rsid w:val="005E609F"/>
    <w:rsid w:val="005E6BFA"/>
    <w:rsid w:val="005E759D"/>
    <w:rsid w:val="005F33C8"/>
    <w:rsid w:val="005F3B4D"/>
    <w:rsid w:val="00601FE4"/>
    <w:rsid w:val="00602B84"/>
    <w:rsid w:val="00603453"/>
    <w:rsid w:val="00603BBD"/>
    <w:rsid w:val="006041B2"/>
    <w:rsid w:val="00606697"/>
    <w:rsid w:val="00613982"/>
    <w:rsid w:val="00614BB8"/>
    <w:rsid w:val="00617C51"/>
    <w:rsid w:val="00620D0E"/>
    <w:rsid w:val="0062103F"/>
    <w:rsid w:val="00621E86"/>
    <w:rsid w:val="00621F30"/>
    <w:rsid w:val="006252EE"/>
    <w:rsid w:val="00625AE6"/>
    <w:rsid w:val="006265A1"/>
    <w:rsid w:val="006266AE"/>
    <w:rsid w:val="006276C2"/>
    <w:rsid w:val="006301A3"/>
    <w:rsid w:val="00630633"/>
    <w:rsid w:val="006314C4"/>
    <w:rsid w:val="00631DD7"/>
    <w:rsid w:val="00634996"/>
    <w:rsid w:val="00642378"/>
    <w:rsid w:val="00642DAA"/>
    <w:rsid w:val="00642DFD"/>
    <w:rsid w:val="0064454A"/>
    <w:rsid w:val="00646845"/>
    <w:rsid w:val="00647EA6"/>
    <w:rsid w:val="00651875"/>
    <w:rsid w:val="00653654"/>
    <w:rsid w:val="00654800"/>
    <w:rsid w:val="00657D83"/>
    <w:rsid w:val="006629E1"/>
    <w:rsid w:val="00662C2D"/>
    <w:rsid w:val="00665966"/>
    <w:rsid w:val="006661CC"/>
    <w:rsid w:val="00666B54"/>
    <w:rsid w:val="00666C76"/>
    <w:rsid w:val="00666F19"/>
    <w:rsid w:val="006676CE"/>
    <w:rsid w:val="006732B4"/>
    <w:rsid w:val="006734B3"/>
    <w:rsid w:val="00676D5A"/>
    <w:rsid w:val="00676E36"/>
    <w:rsid w:val="006772F0"/>
    <w:rsid w:val="0068027F"/>
    <w:rsid w:val="0068288B"/>
    <w:rsid w:val="00685BFC"/>
    <w:rsid w:val="00687A1C"/>
    <w:rsid w:val="00694071"/>
    <w:rsid w:val="0069472E"/>
    <w:rsid w:val="0069581C"/>
    <w:rsid w:val="006959FA"/>
    <w:rsid w:val="00695AAD"/>
    <w:rsid w:val="00696144"/>
    <w:rsid w:val="00696EA9"/>
    <w:rsid w:val="00697B0C"/>
    <w:rsid w:val="006A2E08"/>
    <w:rsid w:val="006A6979"/>
    <w:rsid w:val="006B041C"/>
    <w:rsid w:val="006B04BA"/>
    <w:rsid w:val="006B2CB7"/>
    <w:rsid w:val="006B6036"/>
    <w:rsid w:val="006B7BAD"/>
    <w:rsid w:val="006C1555"/>
    <w:rsid w:val="006C382D"/>
    <w:rsid w:val="006C4D00"/>
    <w:rsid w:val="006D07A6"/>
    <w:rsid w:val="006D1A81"/>
    <w:rsid w:val="006D27E2"/>
    <w:rsid w:val="006D33C3"/>
    <w:rsid w:val="006D3600"/>
    <w:rsid w:val="006D4DB5"/>
    <w:rsid w:val="006D55F4"/>
    <w:rsid w:val="006E01E8"/>
    <w:rsid w:val="006E08E0"/>
    <w:rsid w:val="006E24E5"/>
    <w:rsid w:val="006E3D23"/>
    <w:rsid w:val="006E5CCE"/>
    <w:rsid w:val="006E7B76"/>
    <w:rsid w:val="006F1243"/>
    <w:rsid w:val="006F1555"/>
    <w:rsid w:val="006F2405"/>
    <w:rsid w:val="006F3F70"/>
    <w:rsid w:val="006F5955"/>
    <w:rsid w:val="006F59F4"/>
    <w:rsid w:val="006F6D96"/>
    <w:rsid w:val="00706A8C"/>
    <w:rsid w:val="00711D15"/>
    <w:rsid w:val="0071261C"/>
    <w:rsid w:val="0071291D"/>
    <w:rsid w:val="007132B1"/>
    <w:rsid w:val="00713965"/>
    <w:rsid w:val="00713D0E"/>
    <w:rsid w:val="007226EA"/>
    <w:rsid w:val="00722B00"/>
    <w:rsid w:val="00723EB9"/>
    <w:rsid w:val="00724E11"/>
    <w:rsid w:val="00725E09"/>
    <w:rsid w:val="007278D1"/>
    <w:rsid w:val="00733E1C"/>
    <w:rsid w:val="0073431D"/>
    <w:rsid w:val="007378A6"/>
    <w:rsid w:val="00740928"/>
    <w:rsid w:val="00741743"/>
    <w:rsid w:val="0074226C"/>
    <w:rsid w:val="00742658"/>
    <w:rsid w:val="00742660"/>
    <w:rsid w:val="00742DF0"/>
    <w:rsid w:val="00742E6E"/>
    <w:rsid w:val="00743691"/>
    <w:rsid w:val="007445C7"/>
    <w:rsid w:val="007472E6"/>
    <w:rsid w:val="0075126F"/>
    <w:rsid w:val="00752F93"/>
    <w:rsid w:val="00754554"/>
    <w:rsid w:val="00754AE7"/>
    <w:rsid w:val="007571CC"/>
    <w:rsid w:val="007573E3"/>
    <w:rsid w:val="007627F4"/>
    <w:rsid w:val="00763330"/>
    <w:rsid w:val="0076388B"/>
    <w:rsid w:val="00763A27"/>
    <w:rsid w:val="00764DEE"/>
    <w:rsid w:val="0076574F"/>
    <w:rsid w:val="0076773D"/>
    <w:rsid w:val="00773F23"/>
    <w:rsid w:val="007765B9"/>
    <w:rsid w:val="007770C5"/>
    <w:rsid w:val="007808B1"/>
    <w:rsid w:val="0078405A"/>
    <w:rsid w:val="0078426D"/>
    <w:rsid w:val="007863BA"/>
    <w:rsid w:val="00791DE0"/>
    <w:rsid w:val="0079317D"/>
    <w:rsid w:val="00793DA4"/>
    <w:rsid w:val="007946DC"/>
    <w:rsid w:val="00794F51"/>
    <w:rsid w:val="00796B00"/>
    <w:rsid w:val="00797B0C"/>
    <w:rsid w:val="00797E21"/>
    <w:rsid w:val="00797FF9"/>
    <w:rsid w:val="007A0460"/>
    <w:rsid w:val="007A08B0"/>
    <w:rsid w:val="007A1D13"/>
    <w:rsid w:val="007A4B82"/>
    <w:rsid w:val="007A4D12"/>
    <w:rsid w:val="007A5650"/>
    <w:rsid w:val="007A70AC"/>
    <w:rsid w:val="007B0BE3"/>
    <w:rsid w:val="007B2165"/>
    <w:rsid w:val="007B37BA"/>
    <w:rsid w:val="007B3EFA"/>
    <w:rsid w:val="007B4D91"/>
    <w:rsid w:val="007B5D72"/>
    <w:rsid w:val="007B678F"/>
    <w:rsid w:val="007C0666"/>
    <w:rsid w:val="007C0674"/>
    <w:rsid w:val="007C26E4"/>
    <w:rsid w:val="007C3077"/>
    <w:rsid w:val="007C5AD4"/>
    <w:rsid w:val="007D3042"/>
    <w:rsid w:val="007D4AC6"/>
    <w:rsid w:val="007D57E1"/>
    <w:rsid w:val="007D7880"/>
    <w:rsid w:val="007E010A"/>
    <w:rsid w:val="007E3C39"/>
    <w:rsid w:val="007F0589"/>
    <w:rsid w:val="007F17B1"/>
    <w:rsid w:val="007F2F17"/>
    <w:rsid w:val="00800AA0"/>
    <w:rsid w:val="00800DBA"/>
    <w:rsid w:val="008014B5"/>
    <w:rsid w:val="00801A83"/>
    <w:rsid w:val="0080308B"/>
    <w:rsid w:val="008069E3"/>
    <w:rsid w:val="00806CF4"/>
    <w:rsid w:val="00810E0F"/>
    <w:rsid w:val="00812BEB"/>
    <w:rsid w:val="0081363D"/>
    <w:rsid w:val="008171B2"/>
    <w:rsid w:val="00817EFD"/>
    <w:rsid w:val="008204C4"/>
    <w:rsid w:val="00821404"/>
    <w:rsid w:val="00821CAC"/>
    <w:rsid w:val="00822C92"/>
    <w:rsid w:val="0082370F"/>
    <w:rsid w:val="00823B94"/>
    <w:rsid w:val="008257F2"/>
    <w:rsid w:val="0082671D"/>
    <w:rsid w:val="00831F8C"/>
    <w:rsid w:val="00834399"/>
    <w:rsid w:val="00834A08"/>
    <w:rsid w:val="0083646F"/>
    <w:rsid w:val="008417A2"/>
    <w:rsid w:val="00843B51"/>
    <w:rsid w:val="0084554A"/>
    <w:rsid w:val="0085047C"/>
    <w:rsid w:val="008505BD"/>
    <w:rsid w:val="00852490"/>
    <w:rsid w:val="00853D28"/>
    <w:rsid w:val="00855182"/>
    <w:rsid w:val="00855527"/>
    <w:rsid w:val="008569B0"/>
    <w:rsid w:val="008576BB"/>
    <w:rsid w:val="00857DDB"/>
    <w:rsid w:val="00860265"/>
    <w:rsid w:val="00860FFD"/>
    <w:rsid w:val="008647B9"/>
    <w:rsid w:val="00865D55"/>
    <w:rsid w:val="00867176"/>
    <w:rsid w:val="00867856"/>
    <w:rsid w:val="008716D9"/>
    <w:rsid w:val="008763D3"/>
    <w:rsid w:val="008829A1"/>
    <w:rsid w:val="008847F5"/>
    <w:rsid w:val="008851CE"/>
    <w:rsid w:val="00885970"/>
    <w:rsid w:val="0089184C"/>
    <w:rsid w:val="008935A8"/>
    <w:rsid w:val="0089427F"/>
    <w:rsid w:val="008948D2"/>
    <w:rsid w:val="00894D59"/>
    <w:rsid w:val="0089522B"/>
    <w:rsid w:val="00895EC5"/>
    <w:rsid w:val="008A1597"/>
    <w:rsid w:val="008A7570"/>
    <w:rsid w:val="008B0063"/>
    <w:rsid w:val="008B33B6"/>
    <w:rsid w:val="008B3783"/>
    <w:rsid w:val="008B4F25"/>
    <w:rsid w:val="008B55BC"/>
    <w:rsid w:val="008C12D2"/>
    <w:rsid w:val="008C4DA1"/>
    <w:rsid w:val="008C5CB9"/>
    <w:rsid w:val="008C69DF"/>
    <w:rsid w:val="008C6D5E"/>
    <w:rsid w:val="008C72F2"/>
    <w:rsid w:val="008D1F23"/>
    <w:rsid w:val="008D258E"/>
    <w:rsid w:val="008D2979"/>
    <w:rsid w:val="008D332C"/>
    <w:rsid w:val="008D3736"/>
    <w:rsid w:val="008D3C10"/>
    <w:rsid w:val="008D4667"/>
    <w:rsid w:val="008D74B1"/>
    <w:rsid w:val="008D75B8"/>
    <w:rsid w:val="008D7C4D"/>
    <w:rsid w:val="008E05BD"/>
    <w:rsid w:val="008E30BE"/>
    <w:rsid w:val="008E53EF"/>
    <w:rsid w:val="008F0C9E"/>
    <w:rsid w:val="008F3608"/>
    <w:rsid w:val="008F5B24"/>
    <w:rsid w:val="008F7AA9"/>
    <w:rsid w:val="00901F86"/>
    <w:rsid w:val="0090208E"/>
    <w:rsid w:val="00903F48"/>
    <w:rsid w:val="00904150"/>
    <w:rsid w:val="00905B22"/>
    <w:rsid w:val="00906EEE"/>
    <w:rsid w:val="009076C8"/>
    <w:rsid w:val="009079D6"/>
    <w:rsid w:val="00911AA3"/>
    <w:rsid w:val="00911FA5"/>
    <w:rsid w:val="00921760"/>
    <w:rsid w:val="009261EE"/>
    <w:rsid w:val="00927ECB"/>
    <w:rsid w:val="009302BB"/>
    <w:rsid w:val="009320BC"/>
    <w:rsid w:val="009350D5"/>
    <w:rsid w:val="00935AD9"/>
    <w:rsid w:val="00940293"/>
    <w:rsid w:val="00940AB5"/>
    <w:rsid w:val="00951C53"/>
    <w:rsid w:val="0095202C"/>
    <w:rsid w:val="009523B6"/>
    <w:rsid w:val="0095368A"/>
    <w:rsid w:val="0095469A"/>
    <w:rsid w:val="00955255"/>
    <w:rsid w:val="00955945"/>
    <w:rsid w:val="00960E32"/>
    <w:rsid w:val="00961F12"/>
    <w:rsid w:val="009672C3"/>
    <w:rsid w:val="009716FD"/>
    <w:rsid w:val="00974399"/>
    <w:rsid w:val="00974A6F"/>
    <w:rsid w:val="00975F3C"/>
    <w:rsid w:val="009779F9"/>
    <w:rsid w:val="00977CF8"/>
    <w:rsid w:val="009826C3"/>
    <w:rsid w:val="00982D32"/>
    <w:rsid w:val="0098410A"/>
    <w:rsid w:val="0098424F"/>
    <w:rsid w:val="009859D8"/>
    <w:rsid w:val="00986E67"/>
    <w:rsid w:val="00987210"/>
    <w:rsid w:val="00987264"/>
    <w:rsid w:val="0099325E"/>
    <w:rsid w:val="0099364D"/>
    <w:rsid w:val="00993DC9"/>
    <w:rsid w:val="009948D5"/>
    <w:rsid w:val="0099538F"/>
    <w:rsid w:val="009A023B"/>
    <w:rsid w:val="009A0CDB"/>
    <w:rsid w:val="009A1266"/>
    <w:rsid w:val="009A4E47"/>
    <w:rsid w:val="009A55BE"/>
    <w:rsid w:val="009A56D5"/>
    <w:rsid w:val="009A58D9"/>
    <w:rsid w:val="009A5C2D"/>
    <w:rsid w:val="009A6965"/>
    <w:rsid w:val="009A6FB2"/>
    <w:rsid w:val="009B656D"/>
    <w:rsid w:val="009C09D7"/>
    <w:rsid w:val="009C17B0"/>
    <w:rsid w:val="009C3810"/>
    <w:rsid w:val="009C3FF3"/>
    <w:rsid w:val="009C5F22"/>
    <w:rsid w:val="009C6954"/>
    <w:rsid w:val="009C7250"/>
    <w:rsid w:val="009C76FE"/>
    <w:rsid w:val="009D0F24"/>
    <w:rsid w:val="009D0FF6"/>
    <w:rsid w:val="009D15F0"/>
    <w:rsid w:val="009D2461"/>
    <w:rsid w:val="009D2821"/>
    <w:rsid w:val="009D51E1"/>
    <w:rsid w:val="009E2157"/>
    <w:rsid w:val="009E32D2"/>
    <w:rsid w:val="009E4C58"/>
    <w:rsid w:val="009E5B40"/>
    <w:rsid w:val="009E5DFA"/>
    <w:rsid w:val="009F1D03"/>
    <w:rsid w:val="009F5302"/>
    <w:rsid w:val="009F5906"/>
    <w:rsid w:val="009F6813"/>
    <w:rsid w:val="009F6ADE"/>
    <w:rsid w:val="009F7118"/>
    <w:rsid w:val="00A017C7"/>
    <w:rsid w:val="00A01863"/>
    <w:rsid w:val="00A02519"/>
    <w:rsid w:val="00A02A4A"/>
    <w:rsid w:val="00A02CAE"/>
    <w:rsid w:val="00A037E4"/>
    <w:rsid w:val="00A057AD"/>
    <w:rsid w:val="00A062E4"/>
    <w:rsid w:val="00A07D33"/>
    <w:rsid w:val="00A102BE"/>
    <w:rsid w:val="00A103C2"/>
    <w:rsid w:val="00A10681"/>
    <w:rsid w:val="00A12F02"/>
    <w:rsid w:val="00A136AE"/>
    <w:rsid w:val="00A15126"/>
    <w:rsid w:val="00A156C9"/>
    <w:rsid w:val="00A176C0"/>
    <w:rsid w:val="00A23FE6"/>
    <w:rsid w:val="00A2593E"/>
    <w:rsid w:val="00A2669B"/>
    <w:rsid w:val="00A27BE1"/>
    <w:rsid w:val="00A3119C"/>
    <w:rsid w:val="00A31272"/>
    <w:rsid w:val="00A33A7A"/>
    <w:rsid w:val="00A35E86"/>
    <w:rsid w:val="00A37130"/>
    <w:rsid w:val="00A4079B"/>
    <w:rsid w:val="00A40E94"/>
    <w:rsid w:val="00A42066"/>
    <w:rsid w:val="00A42856"/>
    <w:rsid w:val="00A42EA6"/>
    <w:rsid w:val="00A432E5"/>
    <w:rsid w:val="00A43EA7"/>
    <w:rsid w:val="00A464A1"/>
    <w:rsid w:val="00A46513"/>
    <w:rsid w:val="00A525A1"/>
    <w:rsid w:val="00A535A0"/>
    <w:rsid w:val="00A53FCF"/>
    <w:rsid w:val="00A54457"/>
    <w:rsid w:val="00A5555A"/>
    <w:rsid w:val="00A60960"/>
    <w:rsid w:val="00A61770"/>
    <w:rsid w:val="00A61A48"/>
    <w:rsid w:val="00A632A8"/>
    <w:rsid w:val="00A63FA8"/>
    <w:rsid w:val="00A643DB"/>
    <w:rsid w:val="00A660FE"/>
    <w:rsid w:val="00A667DE"/>
    <w:rsid w:val="00A66C43"/>
    <w:rsid w:val="00A67BDE"/>
    <w:rsid w:val="00A74486"/>
    <w:rsid w:val="00A7474F"/>
    <w:rsid w:val="00A75369"/>
    <w:rsid w:val="00A7638C"/>
    <w:rsid w:val="00A7739B"/>
    <w:rsid w:val="00A80368"/>
    <w:rsid w:val="00A812B5"/>
    <w:rsid w:val="00A8681D"/>
    <w:rsid w:val="00A86F84"/>
    <w:rsid w:val="00A9352A"/>
    <w:rsid w:val="00A95C16"/>
    <w:rsid w:val="00A97081"/>
    <w:rsid w:val="00AA00FE"/>
    <w:rsid w:val="00AA0C33"/>
    <w:rsid w:val="00AA5CEA"/>
    <w:rsid w:val="00AA684F"/>
    <w:rsid w:val="00AA7E8A"/>
    <w:rsid w:val="00AB20CC"/>
    <w:rsid w:val="00AC1442"/>
    <w:rsid w:val="00AC16B2"/>
    <w:rsid w:val="00AC190D"/>
    <w:rsid w:val="00AC1B88"/>
    <w:rsid w:val="00AC29B2"/>
    <w:rsid w:val="00AC47D7"/>
    <w:rsid w:val="00AC52E6"/>
    <w:rsid w:val="00AC5F9C"/>
    <w:rsid w:val="00AC6EBD"/>
    <w:rsid w:val="00AD042E"/>
    <w:rsid w:val="00AD0DD0"/>
    <w:rsid w:val="00AD1847"/>
    <w:rsid w:val="00AD2602"/>
    <w:rsid w:val="00AD2980"/>
    <w:rsid w:val="00AD3C72"/>
    <w:rsid w:val="00AD436E"/>
    <w:rsid w:val="00AD5929"/>
    <w:rsid w:val="00AD5AAE"/>
    <w:rsid w:val="00AD6FC8"/>
    <w:rsid w:val="00AD7494"/>
    <w:rsid w:val="00AE2057"/>
    <w:rsid w:val="00AE2B3B"/>
    <w:rsid w:val="00AE6473"/>
    <w:rsid w:val="00AF060D"/>
    <w:rsid w:val="00AF2FB7"/>
    <w:rsid w:val="00AF6FFE"/>
    <w:rsid w:val="00B0002E"/>
    <w:rsid w:val="00B02330"/>
    <w:rsid w:val="00B039DE"/>
    <w:rsid w:val="00B048A3"/>
    <w:rsid w:val="00B04CCB"/>
    <w:rsid w:val="00B05244"/>
    <w:rsid w:val="00B0714E"/>
    <w:rsid w:val="00B1061D"/>
    <w:rsid w:val="00B11CC7"/>
    <w:rsid w:val="00B14E2B"/>
    <w:rsid w:val="00B170F1"/>
    <w:rsid w:val="00B20B69"/>
    <w:rsid w:val="00B2310F"/>
    <w:rsid w:val="00B233CF"/>
    <w:rsid w:val="00B24D72"/>
    <w:rsid w:val="00B26A07"/>
    <w:rsid w:val="00B27092"/>
    <w:rsid w:val="00B30131"/>
    <w:rsid w:val="00B31D7C"/>
    <w:rsid w:val="00B32E2A"/>
    <w:rsid w:val="00B33932"/>
    <w:rsid w:val="00B33B1F"/>
    <w:rsid w:val="00B37797"/>
    <w:rsid w:val="00B37909"/>
    <w:rsid w:val="00B42097"/>
    <w:rsid w:val="00B425F4"/>
    <w:rsid w:val="00B42721"/>
    <w:rsid w:val="00B4523B"/>
    <w:rsid w:val="00B45DF4"/>
    <w:rsid w:val="00B50D9B"/>
    <w:rsid w:val="00B51167"/>
    <w:rsid w:val="00B555D1"/>
    <w:rsid w:val="00B55622"/>
    <w:rsid w:val="00B63A29"/>
    <w:rsid w:val="00B63FCE"/>
    <w:rsid w:val="00B65F89"/>
    <w:rsid w:val="00B66E8A"/>
    <w:rsid w:val="00B706EE"/>
    <w:rsid w:val="00B7136B"/>
    <w:rsid w:val="00B7240B"/>
    <w:rsid w:val="00B73215"/>
    <w:rsid w:val="00B73518"/>
    <w:rsid w:val="00B76EAE"/>
    <w:rsid w:val="00B801E1"/>
    <w:rsid w:val="00B80306"/>
    <w:rsid w:val="00B806BB"/>
    <w:rsid w:val="00B80ADA"/>
    <w:rsid w:val="00B813F2"/>
    <w:rsid w:val="00B845FD"/>
    <w:rsid w:val="00B87E79"/>
    <w:rsid w:val="00B90953"/>
    <w:rsid w:val="00B9157A"/>
    <w:rsid w:val="00B96449"/>
    <w:rsid w:val="00B96808"/>
    <w:rsid w:val="00BA2D61"/>
    <w:rsid w:val="00BA6138"/>
    <w:rsid w:val="00BA6868"/>
    <w:rsid w:val="00BA77F2"/>
    <w:rsid w:val="00BB299E"/>
    <w:rsid w:val="00BB5AF8"/>
    <w:rsid w:val="00BB6D5F"/>
    <w:rsid w:val="00BB7346"/>
    <w:rsid w:val="00BC2876"/>
    <w:rsid w:val="00BC3C70"/>
    <w:rsid w:val="00BC43A4"/>
    <w:rsid w:val="00BC4A15"/>
    <w:rsid w:val="00BC61B1"/>
    <w:rsid w:val="00BD1B02"/>
    <w:rsid w:val="00BD4046"/>
    <w:rsid w:val="00BD42BA"/>
    <w:rsid w:val="00BE0156"/>
    <w:rsid w:val="00BE12B1"/>
    <w:rsid w:val="00BE20E5"/>
    <w:rsid w:val="00BE2317"/>
    <w:rsid w:val="00BE2511"/>
    <w:rsid w:val="00BE596E"/>
    <w:rsid w:val="00BE730E"/>
    <w:rsid w:val="00BF139E"/>
    <w:rsid w:val="00BF142D"/>
    <w:rsid w:val="00BF18CB"/>
    <w:rsid w:val="00BF2266"/>
    <w:rsid w:val="00BF38D1"/>
    <w:rsid w:val="00BF4D73"/>
    <w:rsid w:val="00BF5BA8"/>
    <w:rsid w:val="00BF5C7C"/>
    <w:rsid w:val="00BF737C"/>
    <w:rsid w:val="00BF7FF9"/>
    <w:rsid w:val="00C058E4"/>
    <w:rsid w:val="00C07C6D"/>
    <w:rsid w:val="00C10234"/>
    <w:rsid w:val="00C10A04"/>
    <w:rsid w:val="00C1143E"/>
    <w:rsid w:val="00C11831"/>
    <w:rsid w:val="00C136C7"/>
    <w:rsid w:val="00C14A45"/>
    <w:rsid w:val="00C16239"/>
    <w:rsid w:val="00C170F1"/>
    <w:rsid w:val="00C202CF"/>
    <w:rsid w:val="00C2314D"/>
    <w:rsid w:val="00C26B21"/>
    <w:rsid w:val="00C30BFA"/>
    <w:rsid w:val="00C33035"/>
    <w:rsid w:val="00C34082"/>
    <w:rsid w:val="00C34149"/>
    <w:rsid w:val="00C34CD6"/>
    <w:rsid w:val="00C3597C"/>
    <w:rsid w:val="00C35F83"/>
    <w:rsid w:val="00C44239"/>
    <w:rsid w:val="00C44CFA"/>
    <w:rsid w:val="00C450DB"/>
    <w:rsid w:val="00C45340"/>
    <w:rsid w:val="00C455B7"/>
    <w:rsid w:val="00C45CFE"/>
    <w:rsid w:val="00C464CD"/>
    <w:rsid w:val="00C476F7"/>
    <w:rsid w:val="00C51CB9"/>
    <w:rsid w:val="00C52FA6"/>
    <w:rsid w:val="00C5539D"/>
    <w:rsid w:val="00C559C3"/>
    <w:rsid w:val="00C55D15"/>
    <w:rsid w:val="00C567AB"/>
    <w:rsid w:val="00C611B5"/>
    <w:rsid w:val="00C6135C"/>
    <w:rsid w:val="00C617E9"/>
    <w:rsid w:val="00C62BCE"/>
    <w:rsid w:val="00C63393"/>
    <w:rsid w:val="00C641C8"/>
    <w:rsid w:val="00C6581E"/>
    <w:rsid w:val="00C72A53"/>
    <w:rsid w:val="00C74421"/>
    <w:rsid w:val="00C745CD"/>
    <w:rsid w:val="00C74B5A"/>
    <w:rsid w:val="00C80296"/>
    <w:rsid w:val="00C81DF3"/>
    <w:rsid w:val="00C82705"/>
    <w:rsid w:val="00C84931"/>
    <w:rsid w:val="00C9020D"/>
    <w:rsid w:val="00C910E0"/>
    <w:rsid w:val="00C9325F"/>
    <w:rsid w:val="00C943A9"/>
    <w:rsid w:val="00C964CD"/>
    <w:rsid w:val="00CA17D0"/>
    <w:rsid w:val="00CA269B"/>
    <w:rsid w:val="00CA2AC5"/>
    <w:rsid w:val="00CA39B9"/>
    <w:rsid w:val="00CA4E7F"/>
    <w:rsid w:val="00CA6F04"/>
    <w:rsid w:val="00CA70AB"/>
    <w:rsid w:val="00CB0B05"/>
    <w:rsid w:val="00CB126A"/>
    <w:rsid w:val="00CB2050"/>
    <w:rsid w:val="00CB58EB"/>
    <w:rsid w:val="00CB5B60"/>
    <w:rsid w:val="00CB74F8"/>
    <w:rsid w:val="00CC13C2"/>
    <w:rsid w:val="00CC680C"/>
    <w:rsid w:val="00CC7113"/>
    <w:rsid w:val="00CD0D5E"/>
    <w:rsid w:val="00CD135F"/>
    <w:rsid w:val="00CD5C78"/>
    <w:rsid w:val="00CD6DFF"/>
    <w:rsid w:val="00CD728C"/>
    <w:rsid w:val="00CE0079"/>
    <w:rsid w:val="00CE1081"/>
    <w:rsid w:val="00CE11BC"/>
    <w:rsid w:val="00CE19E2"/>
    <w:rsid w:val="00CE1ED5"/>
    <w:rsid w:val="00CE2A1D"/>
    <w:rsid w:val="00CE2BA9"/>
    <w:rsid w:val="00CE3457"/>
    <w:rsid w:val="00CE3B62"/>
    <w:rsid w:val="00CE42A6"/>
    <w:rsid w:val="00CE4988"/>
    <w:rsid w:val="00CE63D3"/>
    <w:rsid w:val="00CE6653"/>
    <w:rsid w:val="00CF1460"/>
    <w:rsid w:val="00CF1915"/>
    <w:rsid w:val="00CF39BF"/>
    <w:rsid w:val="00CF39D3"/>
    <w:rsid w:val="00CF3C96"/>
    <w:rsid w:val="00CF44BA"/>
    <w:rsid w:val="00CF7D56"/>
    <w:rsid w:val="00D01FD4"/>
    <w:rsid w:val="00D020AE"/>
    <w:rsid w:val="00D03012"/>
    <w:rsid w:val="00D04FC7"/>
    <w:rsid w:val="00D05C28"/>
    <w:rsid w:val="00D12477"/>
    <w:rsid w:val="00D13E84"/>
    <w:rsid w:val="00D205F5"/>
    <w:rsid w:val="00D23B80"/>
    <w:rsid w:val="00D249AB"/>
    <w:rsid w:val="00D256CA"/>
    <w:rsid w:val="00D26758"/>
    <w:rsid w:val="00D26CC5"/>
    <w:rsid w:val="00D309FE"/>
    <w:rsid w:val="00D32DE4"/>
    <w:rsid w:val="00D337D1"/>
    <w:rsid w:val="00D33F3F"/>
    <w:rsid w:val="00D34A90"/>
    <w:rsid w:val="00D34F8B"/>
    <w:rsid w:val="00D35814"/>
    <w:rsid w:val="00D360E1"/>
    <w:rsid w:val="00D373C9"/>
    <w:rsid w:val="00D37F4D"/>
    <w:rsid w:val="00D41398"/>
    <w:rsid w:val="00D4172A"/>
    <w:rsid w:val="00D418B2"/>
    <w:rsid w:val="00D427DF"/>
    <w:rsid w:val="00D444B0"/>
    <w:rsid w:val="00D479CE"/>
    <w:rsid w:val="00D47CC4"/>
    <w:rsid w:val="00D50609"/>
    <w:rsid w:val="00D51BBF"/>
    <w:rsid w:val="00D51FCC"/>
    <w:rsid w:val="00D533A4"/>
    <w:rsid w:val="00D5648D"/>
    <w:rsid w:val="00D6024F"/>
    <w:rsid w:val="00D61948"/>
    <w:rsid w:val="00D620E5"/>
    <w:rsid w:val="00D62A20"/>
    <w:rsid w:val="00D64436"/>
    <w:rsid w:val="00D646A3"/>
    <w:rsid w:val="00D669F4"/>
    <w:rsid w:val="00D66EFA"/>
    <w:rsid w:val="00D7406A"/>
    <w:rsid w:val="00D740B6"/>
    <w:rsid w:val="00D75375"/>
    <w:rsid w:val="00D76C8C"/>
    <w:rsid w:val="00D76EDE"/>
    <w:rsid w:val="00D7751C"/>
    <w:rsid w:val="00D77A36"/>
    <w:rsid w:val="00D80BE9"/>
    <w:rsid w:val="00D81965"/>
    <w:rsid w:val="00D82DA0"/>
    <w:rsid w:val="00D83AE2"/>
    <w:rsid w:val="00D83F52"/>
    <w:rsid w:val="00D853F3"/>
    <w:rsid w:val="00D87BDF"/>
    <w:rsid w:val="00D90FB5"/>
    <w:rsid w:val="00D921D7"/>
    <w:rsid w:val="00D92A48"/>
    <w:rsid w:val="00D935A0"/>
    <w:rsid w:val="00D96801"/>
    <w:rsid w:val="00DA13A9"/>
    <w:rsid w:val="00DA18A7"/>
    <w:rsid w:val="00DA2A3C"/>
    <w:rsid w:val="00DA3B84"/>
    <w:rsid w:val="00DA6733"/>
    <w:rsid w:val="00DB0ADB"/>
    <w:rsid w:val="00DB2740"/>
    <w:rsid w:val="00DB2811"/>
    <w:rsid w:val="00DB3BD0"/>
    <w:rsid w:val="00DB4A31"/>
    <w:rsid w:val="00DB4E42"/>
    <w:rsid w:val="00DB536C"/>
    <w:rsid w:val="00DC0F55"/>
    <w:rsid w:val="00DC2472"/>
    <w:rsid w:val="00DC291B"/>
    <w:rsid w:val="00DC2EDB"/>
    <w:rsid w:val="00DC4A0C"/>
    <w:rsid w:val="00DC4AB1"/>
    <w:rsid w:val="00DC55A4"/>
    <w:rsid w:val="00DC6AD5"/>
    <w:rsid w:val="00DD0CE1"/>
    <w:rsid w:val="00DD2E1D"/>
    <w:rsid w:val="00DD2F83"/>
    <w:rsid w:val="00DD59FF"/>
    <w:rsid w:val="00DD77E6"/>
    <w:rsid w:val="00DE038C"/>
    <w:rsid w:val="00DE2EE6"/>
    <w:rsid w:val="00DE70B0"/>
    <w:rsid w:val="00DE70D5"/>
    <w:rsid w:val="00DE7C61"/>
    <w:rsid w:val="00DF0D19"/>
    <w:rsid w:val="00DF183E"/>
    <w:rsid w:val="00DF53C1"/>
    <w:rsid w:val="00DF69B6"/>
    <w:rsid w:val="00DF7336"/>
    <w:rsid w:val="00DF7579"/>
    <w:rsid w:val="00E00F92"/>
    <w:rsid w:val="00E01990"/>
    <w:rsid w:val="00E027BC"/>
    <w:rsid w:val="00E03753"/>
    <w:rsid w:val="00E03AC1"/>
    <w:rsid w:val="00E03C42"/>
    <w:rsid w:val="00E040B9"/>
    <w:rsid w:val="00E06999"/>
    <w:rsid w:val="00E07A25"/>
    <w:rsid w:val="00E07D73"/>
    <w:rsid w:val="00E1010B"/>
    <w:rsid w:val="00E10708"/>
    <w:rsid w:val="00E142A4"/>
    <w:rsid w:val="00E15921"/>
    <w:rsid w:val="00E160B1"/>
    <w:rsid w:val="00E1619A"/>
    <w:rsid w:val="00E16882"/>
    <w:rsid w:val="00E16A38"/>
    <w:rsid w:val="00E21BE1"/>
    <w:rsid w:val="00E21C6D"/>
    <w:rsid w:val="00E2355C"/>
    <w:rsid w:val="00E23EE2"/>
    <w:rsid w:val="00E25314"/>
    <w:rsid w:val="00E26150"/>
    <w:rsid w:val="00E27D8A"/>
    <w:rsid w:val="00E312D7"/>
    <w:rsid w:val="00E32481"/>
    <w:rsid w:val="00E34400"/>
    <w:rsid w:val="00E345F9"/>
    <w:rsid w:val="00E359A7"/>
    <w:rsid w:val="00E36870"/>
    <w:rsid w:val="00E40BDD"/>
    <w:rsid w:val="00E427A3"/>
    <w:rsid w:val="00E42A05"/>
    <w:rsid w:val="00E43B5E"/>
    <w:rsid w:val="00E45F31"/>
    <w:rsid w:val="00E46C61"/>
    <w:rsid w:val="00E47D47"/>
    <w:rsid w:val="00E502AC"/>
    <w:rsid w:val="00E50540"/>
    <w:rsid w:val="00E52FBB"/>
    <w:rsid w:val="00E52FC9"/>
    <w:rsid w:val="00E55674"/>
    <w:rsid w:val="00E56FBB"/>
    <w:rsid w:val="00E5774B"/>
    <w:rsid w:val="00E57D7D"/>
    <w:rsid w:val="00E603FE"/>
    <w:rsid w:val="00E6138F"/>
    <w:rsid w:val="00E61750"/>
    <w:rsid w:val="00E626D6"/>
    <w:rsid w:val="00E6357A"/>
    <w:rsid w:val="00E645FE"/>
    <w:rsid w:val="00E658B2"/>
    <w:rsid w:val="00E6637F"/>
    <w:rsid w:val="00E70F66"/>
    <w:rsid w:val="00E74027"/>
    <w:rsid w:val="00E756F8"/>
    <w:rsid w:val="00E76E9D"/>
    <w:rsid w:val="00E77801"/>
    <w:rsid w:val="00E81587"/>
    <w:rsid w:val="00E815FE"/>
    <w:rsid w:val="00E81795"/>
    <w:rsid w:val="00E84288"/>
    <w:rsid w:val="00E8624C"/>
    <w:rsid w:val="00E867BA"/>
    <w:rsid w:val="00E90E77"/>
    <w:rsid w:val="00E9546C"/>
    <w:rsid w:val="00E954C5"/>
    <w:rsid w:val="00EA3DAC"/>
    <w:rsid w:val="00EA4B52"/>
    <w:rsid w:val="00EA541E"/>
    <w:rsid w:val="00EB2C63"/>
    <w:rsid w:val="00EB3A57"/>
    <w:rsid w:val="00EB4470"/>
    <w:rsid w:val="00EB70B2"/>
    <w:rsid w:val="00EC00E6"/>
    <w:rsid w:val="00EC18CB"/>
    <w:rsid w:val="00EC7AF3"/>
    <w:rsid w:val="00ED00A1"/>
    <w:rsid w:val="00ED102F"/>
    <w:rsid w:val="00ED3181"/>
    <w:rsid w:val="00ED47F1"/>
    <w:rsid w:val="00ED4BFF"/>
    <w:rsid w:val="00ED6814"/>
    <w:rsid w:val="00ED7485"/>
    <w:rsid w:val="00EE08FC"/>
    <w:rsid w:val="00EE3F15"/>
    <w:rsid w:val="00EE6E7A"/>
    <w:rsid w:val="00EE787D"/>
    <w:rsid w:val="00EE7DF5"/>
    <w:rsid w:val="00EF0794"/>
    <w:rsid w:val="00EF20F3"/>
    <w:rsid w:val="00EF342D"/>
    <w:rsid w:val="00EF48D2"/>
    <w:rsid w:val="00EF4E37"/>
    <w:rsid w:val="00EF51A6"/>
    <w:rsid w:val="00EF621B"/>
    <w:rsid w:val="00EF6A4E"/>
    <w:rsid w:val="00EF7BE1"/>
    <w:rsid w:val="00F0049C"/>
    <w:rsid w:val="00F00A45"/>
    <w:rsid w:val="00F043BA"/>
    <w:rsid w:val="00F056EB"/>
    <w:rsid w:val="00F06DD1"/>
    <w:rsid w:val="00F071C1"/>
    <w:rsid w:val="00F10839"/>
    <w:rsid w:val="00F108F7"/>
    <w:rsid w:val="00F10AC0"/>
    <w:rsid w:val="00F10ACC"/>
    <w:rsid w:val="00F119CF"/>
    <w:rsid w:val="00F11BD0"/>
    <w:rsid w:val="00F125C5"/>
    <w:rsid w:val="00F12E94"/>
    <w:rsid w:val="00F12FBB"/>
    <w:rsid w:val="00F13DE1"/>
    <w:rsid w:val="00F143C6"/>
    <w:rsid w:val="00F15140"/>
    <w:rsid w:val="00F202AC"/>
    <w:rsid w:val="00F23E96"/>
    <w:rsid w:val="00F24B99"/>
    <w:rsid w:val="00F26EE2"/>
    <w:rsid w:val="00F31484"/>
    <w:rsid w:val="00F3323E"/>
    <w:rsid w:val="00F338CE"/>
    <w:rsid w:val="00F34AD7"/>
    <w:rsid w:val="00F366B3"/>
    <w:rsid w:val="00F42491"/>
    <w:rsid w:val="00F43737"/>
    <w:rsid w:val="00F44AAF"/>
    <w:rsid w:val="00F44EBB"/>
    <w:rsid w:val="00F44FA1"/>
    <w:rsid w:val="00F47D4B"/>
    <w:rsid w:val="00F50297"/>
    <w:rsid w:val="00F50733"/>
    <w:rsid w:val="00F5151E"/>
    <w:rsid w:val="00F5262B"/>
    <w:rsid w:val="00F52AA2"/>
    <w:rsid w:val="00F53FB3"/>
    <w:rsid w:val="00F56871"/>
    <w:rsid w:val="00F63DA9"/>
    <w:rsid w:val="00F64B66"/>
    <w:rsid w:val="00F64EFD"/>
    <w:rsid w:val="00F652D5"/>
    <w:rsid w:val="00F66944"/>
    <w:rsid w:val="00F7007A"/>
    <w:rsid w:val="00F73804"/>
    <w:rsid w:val="00F73F31"/>
    <w:rsid w:val="00F759A3"/>
    <w:rsid w:val="00F7614C"/>
    <w:rsid w:val="00F76634"/>
    <w:rsid w:val="00F813B5"/>
    <w:rsid w:val="00F81ADB"/>
    <w:rsid w:val="00F839B1"/>
    <w:rsid w:val="00F84CF5"/>
    <w:rsid w:val="00F84E3E"/>
    <w:rsid w:val="00F8584B"/>
    <w:rsid w:val="00F87DF1"/>
    <w:rsid w:val="00F90525"/>
    <w:rsid w:val="00F912D9"/>
    <w:rsid w:val="00F920B0"/>
    <w:rsid w:val="00F925FA"/>
    <w:rsid w:val="00F92722"/>
    <w:rsid w:val="00F92740"/>
    <w:rsid w:val="00F96C1C"/>
    <w:rsid w:val="00F96D9A"/>
    <w:rsid w:val="00F97E02"/>
    <w:rsid w:val="00FA0D65"/>
    <w:rsid w:val="00FA2B18"/>
    <w:rsid w:val="00FA2DEE"/>
    <w:rsid w:val="00FA4F9D"/>
    <w:rsid w:val="00FA54A2"/>
    <w:rsid w:val="00FA569D"/>
    <w:rsid w:val="00FB0527"/>
    <w:rsid w:val="00FB3286"/>
    <w:rsid w:val="00FB44C0"/>
    <w:rsid w:val="00FB4655"/>
    <w:rsid w:val="00FB59BA"/>
    <w:rsid w:val="00FB6674"/>
    <w:rsid w:val="00FC0138"/>
    <w:rsid w:val="00FC0561"/>
    <w:rsid w:val="00FC1385"/>
    <w:rsid w:val="00FC16BD"/>
    <w:rsid w:val="00FC1987"/>
    <w:rsid w:val="00FC4EBF"/>
    <w:rsid w:val="00FC56EF"/>
    <w:rsid w:val="00FD0C4A"/>
    <w:rsid w:val="00FD2C7C"/>
    <w:rsid w:val="00FD3362"/>
    <w:rsid w:val="00FD3D66"/>
    <w:rsid w:val="00FD712A"/>
    <w:rsid w:val="00FE25BE"/>
    <w:rsid w:val="00FE3CC3"/>
    <w:rsid w:val="00FE4DA7"/>
    <w:rsid w:val="00FE7557"/>
    <w:rsid w:val="00FF0AFE"/>
    <w:rsid w:val="00FF10AA"/>
    <w:rsid w:val="00FF2BD9"/>
    <w:rsid w:val="00FF5324"/>
    <w:rsid w:val="00FF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page;mso-position-vertical-relative:page" strokecolor="#a5a5a5">
      <v:stroke color="#a5a5a5" weight="1pt"/>
    </o:shapedefaults>
    <o:shapelayout v:ext="edit">
      <o:idmap v:ext="edit" data="2"/>
    </o:shapelayout>
  </w:shapeDefaults>
  <w:decimalSymbol w:val=","/>
  <w:listSeparator w:val=";"/>
  <w14:docId w14:val="1AE7C4F0"/>
  <w15:docId w15:val="{A3A4BD0F-7157-48E9-BD76-271B44901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/>
    <w:lsdException w:name="heading 6" w:locked="1"/>
    <w:lsdException w:name="heading 7" w:locked="1" w:semiHidden="1" w:unhideWhenUsed="1"/>
    <w:lsdException w:name="heading 8" w:locked="1" w:semiHidden="1" w:unhideWhenUsed="1"/>
    <w:lsdException w:name="heading 9" w:locked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99" w:unhideWhenUsed="1"/>
    <w:lsdException w:name="FollowedHyperlink" w:semiHidden="1" w:unhideWhenUsed="1"/>
    <w:lsdException w:name="Strong" w:locked="1" w:semiHidden="1" w:qFormat="1"/>
    <w:lsdException w:name="Emphasis" w:locked="1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1E9F"/>
    <w:pPr>
      <w:spacing w:line="280" w:lineRule="atLeast"/>
    </w:pPr>
    <w:rPr>
      <w:rFonts w:asciiTheme="minorHAnsi" w:hAnsiTheme="minorHAnsi" w:cs="Arial"/>
      <w:lang w:val="nl-NL" w:eastAsia="nl-NL"/>
    </w:rPr>
  </w:style>
  <w:style w:type="paragraph" w:styleId="Heading1">
    <w:name w:val="heading 1"/>
    <w:basedOn w:val="Normal"/>
    <w:next w:val="Normal"/>
    <w:uiPriority w:val="1"/>
    <w:qFormat/>
    <w:rsid w:val="000C2B70"/>
    <w:pPr>
      <w:keepNext/>
      <w:spacing w:before="120" w:after="360"/>
      <w:outlineLvl w:val="0"/>
    </w:pPr>
    <w:rPr>
      <w:b/>
      <w:bCs/>
      <w:color w:val="005EA8" w:themeColor="text2"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0C2B70"/>
    <w:pPr>
      <w:keepNext/>
      <w:tabs>
        <w:tab w:val="left" w:pos="720"/>
      </w:tabs>
      <w:spacing w:before="120" w:after="180"/>
      <w:contextualSpacing/>
      <w:outlineLvl w:val="1"/>
    </w:pPr>
    <w:rPr>
      <w:rFonts w:cs="Times New Roman"/>
      <w:b/>
      <w:bCs/>
      <w:sz w:val="24"/>
      <w:szCs w:val="24"/>
    </w:rPr>
  </w:style>
  <w:style w:type="paragraph" w:styleId="Heading3">
    <w:name w:val="heading 3"/>
    <w:basedOn w:val="TOC2"/>
    <w:next w:val="Normal"/>
    <w:link w:val="Heading3Char"/>
    <w:uiPriority w:val="1"/>
    <w:qFormat/>
    <w:rsid w:val="000C2B70"/>
    <w:pPr>
      <w:keepNext/>
      <w:spacing w:before="60" w:after="60"/>
      <w:outlineLvl w:val="2"/>
    </w:pPr>
    <w:rPr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semiHidden/>
    <w:qFormat/>
    <w:rsid w:val="00FD3D66"/>
    <w:pPr>
      <w:keepNext/>
      <w:numPr>
        <w:ilvl w:val="3"/>
        <w:numId w:val="4"/>
      </w:numPr>
      <w:spacing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semiHidden/>
    <w:rsid w:val="00FD3D66"/>
    <w:pPr>
      <w:numPr>
        <w:ilvl w:val="4"/>
        <w:numId w:val="4"/>
      </w:numPr>
      <w:spacing w:after="60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semiHidden/>
    <w:rsid w:val="00FD3D66"/>
    <w:pPr>
      <w:numPr>
        <w:ilvl w:val="5"/>
        <w:numId w:val="4"/>
      </w:numPr>
      <w:spacing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semiHidden/>
    <w:rsid w:val="00FD3D66"/>
    <w:pPr>
      <w:numPr>
        <w:ilvl w:val="6"/>
        <w:numId w:val="4"/>
      </w:numPr>
      <w:spacing w:after="60"/>
      <w:outlineLvl w:val="6"/>
    </w:pPr>
    <w:rPr>
      <w:b/>
    </w:rPr>
  </w:style>
  <w:style w:type="paragraph" w:styleId="Heading8">
    <w:name w:val="heading 8"/>
    <w:basedOn w:val="Normal"/>
    <w:next w:val="Normal"/>
    <w:semiHidden/>
    <w:rsid w:val="00FD3D66"/>
    <w:pPr>
      <w:numPr>
        <w:ilvl w:val="7"/>
        <w:numId w:val="4"/>
      </w:numPr>
      <w:spacing w:after="60"/>
      <w:outlineLvl w:val="7"/>
    </w:pPr>
    <w:rPr>
      <w:b/>
      <w:iCs/>
    </w:rPr>
  </w:style>
  <w:style w:type="paragraph" w:styleId="Heading9">
    <w:name w:val="heading 9"/>
    <w:basedOn w:val="Normal"/>
    <w:next w:val="Normal"/>
    <w:semiHidden/>
    <w:rsid w:val="00FD3D66"/>
    <w:pPr>
      <w:numPr>
        <w:ilvl w:val="8"/>
        <w:numId w:val="4"/>
      </w:numPr>
      <w:spacing w:after="60"/>
      <w:outlineLvl w:val="8"/>
    </w:pPr>
    <w:rPr>
      <w:b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1"/>
    <w:locked/>
    <w:rsid w:val="00F64B66"/>
    <w:rPr>
      <w:rFonts w:asciiTheme="minorHAnsi" w:hAnsiTheme="minorHAnsi"/>
      <w:b/>
      <w:bCs/>
      <w:sz w:val="24"/>
      <w:szCs w:val="24"/>
      <w:lang w:val="nl-NL" w:eastAsia="nl-NL"/>
    </w:rPr>
  </w:style>
  <w:style w:type="paragraph" w:styleId="TOC2">
    <w:name w:val="toc 2"/>
    <w:basedOn w:val="Normal"/>
    <w:next w:val="Normal"/>
    <w:uiPriority w:val="39"/>
    <w:rsid w:val="00754554"/>
    <w:pPr>
      <w:spacing w:before="120" w:after="120"/>
    </w:pPr>
    <w:rPr>
      <w:rFonts w:cstheme="minorHAnsi"/>
      <w:iCs/>
    </w:rPr>
  </w:style>
  <w:style w:type="character" w:customStyle="1" w:styleId="Heading4Char">
    <w:name w:val="Heading 4 Char"/>
    <w:basedOn w:val="DefaultParagraphFont"/>
    <w:link w:val="Heading4"/>
    <w:semiHidden/>
    <w:rsid w:val="00DC55A4"/>
    <w:rPr>
      <w:rFonts w:asciiTheme="minorHAnsi" w:hAnsiTheme="minorHAnsi" w:cs="Arial"/>
      <w:b/>
      <w:bCs/>
      <w:szCs w:val="28"/>
      <w:lang w:val="nl-NL" w:eastAsia="nl-NL"/>
    </w:rPr>
  </w:style>
  <w:style w:type="paragraph" w:styleId="Header">
    <w:name w:val="header"/>
    <w:basedOn w:val="Normal"/>
    <w:link w:val="HeaderChar"/>
    <w:uiPriority w:val="99"/>
    <w:semiHidden/>
    <w:rsid w:val="00A432E5"/>
    <w:rPr>
      <w:color w:val="005EA8" w:themeColor="text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DC55A4"/>
    <w:rPr>
      <w:rFonts w:asciiTheme="minorHAnsi" w:hAnsiTheme="minorHAnsi" w:cs="Arial"/>
      <w:color w:val="005EA8" w:themeColor="text2"/>
      <w:lang w:val="nl-NL" w:eastAsia="nl-NL"/>
    </w:rPr>
  </w:style>
  <w:style w:type="paragraph" w:styleId="Footer">
    <w:name w:val="footer"/>
    <w:basedOn w:val="Normal"/>
    <w:link w:val="FooterChar"/>
    <w:uiPriority w:val="99"/>
    <w:semiHidden/>
    <w:rsid w:val="004C038E"/>
    <w:pPr>
      <w:ind w:right="851"/>
    </w:pPr>
    <w:rPr>
      <w:color w:val="7B7B7B" w:themeColor="accent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C55A4"/>
    <w:rPr>
      <w:rFonts w:asciiTheme="minorHAnsi" w:hAnsiTheme="minorHAnsi" w:cs="Arial"/>
      <w:color w:val="7B7B7B" w:themeColor="accent6"/>
      <w:lang w:val="nl-NL" w:eastAsia="nl-NL"/>
    </w:rPr>
  </w:style>
  <w:style w:type="paragraph" w:customStyle="1" w:styleId="HSOSectiontitle">
    <w:name w:val="HSO Section title"/>
    <w:basedOn w:val="Normal"/>
    <w:next w:val="Normal"/>
    <w:uiPriority w:val="1"/>
    <w:qFormat/>
    <w:rsid w:val="00A102BE"/>
    <w:pPr>
      <w:keepNext/>
      <w:spacing w:after="280"/>
      <w:outlineLvl w:val="0"/>
    </w:pPr>
    <w:rPr>
      <w:b/>
      <w:color w:val="005EA8" w:themeColor="text2"/>
      <w:sz w:val="48"/>
    </w:rPr>
  </w:style>
  <w:style w:type="paragraph" w:styleId="ListBullet">
    <w:name w:val="List Bullet"/>
    <w:basedOn w:val="Normal"/>
    <w:uiPriority w:val="1"/>
    <w:qFormat/>
    <w:rsid w:val="00AD042E"/>
    <w:pPr>
      <w:numPr>
        <w:numId w:val="3"/>
      </w:numPr>
      <w:contextualSpacing/>
    </w:pPr>
  </w:style>
  <w:style w:type="table" w:customStyle="1" w:styleId="Reporttabletitle">
    <w:name w:val="Report table title"/>
    <w:basedOn w:val="TableNormal"/>
    <w:uiPriority w:val="99"/>
    <w:rsid w:val="00C80296"/>
    <w:tblPr>
      <w:tblCellMar>
        <w:left w:w="284" w:type="dxa"/>
        <w:right w:w="284" w:type="dxa"/>
      </w:tblCellMar>
    </w:tblPr>
    <w:trPr>
      <w:cantSplit/>
    </w:trPr>
    <w:tcPr>
      <w:shd w:val="clear" w:color="auto" w:fill="FFFFFF" w:themeFill="background1"/>
    </w:tcPr>
  </w:style>
  <w:style w:type="paragraph" w:styleId="ListBullet2">
    <w:name w:val="List Bullet 2"/>
    <w:basedOn w:val="Normal"/>
    <w:semiHidden/>
    <w:rsid w:val="00AD042E"/>
    <w:pPr>
      <w:numPr>
        <w:ilvl w:val="1"/>
        <w:numId w:val="3"/>
      </w:numPr>
      <w:contextualSpacing/>
    </w:pPr>
  </w:style>
  <w:style w:type="paragraph" w:styleId="BalloonText">
    <w:name w:val="Balloon Text"/>
    <w:basedOn w:val="Normal"/>
    <w:semiHidden/>
    <w:rsid w:val="0075126F"/>
    <w:rPr>
      <w:rFonts w:ascii="Tahoma" w:hAnsi="Tahoma" w:cs="Tahoma"/>
      <w:sz w:val="16"/>
      <w:szCs w:val="16"/>
    </w:rPr>
  </w:style>
  <w:style w:type="paragraph" w:styleId="ListBullet3">
    <w:name w:val="List Bullet 3"/>
    <w:basedOn w:val="Normal"/>
    <w:semiHidden/>
    <w:rsid w:val="00AD042E"/>
    <w:pPr>
      <w:numPr>
        <w:ilvl w:val="2"/>
        <w:numId w:val="3"/>
      </w:numPr>
      <w:contextualSpacing/>
    </w:pPr>
  </w:style>
  <w:style w:type="paragraph" w:styleId="ListBullet4">
    <w:name w:val="List Bullet 4"/>
    <w:basedOn w:val="Normal"/>
    <w:semiHidden/>
    <w:rsid w:val="00AD042E"/>
    <w:pPr>
      <w:numPr>
        <w:ilvl w:val="3"/>
        <w:numId w:val="3"/>
      </w:numPr>
      <w:contextualSpacing/>
    </w:pPr>
  </w:style>
  <w:style w:type="paragraph" w:styleId="ListBullet5">
    <w:name w:val="List Bullet 5"/>
    <w:basedOn w:val="Normal"/>
    <w:semiHidden/>
    <w:rsid w:val="00AD042E"/>
    <w:pPr>
      <w:numPr>
        <w:ilvl w:val="4"/>
        <w:numId w:val="3"/>
      </w:numPr>
      <w:contextualSpacing/>
    </w:pPr>
  </w:style>
  <w:style w:type="table" w:styleId="TableGrid">
    <w:name w:val="Table Grid"/>
    <w:basedOn w:val="TableNormal"/>
    <w:rsid w:val="007C5A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rsid w:val="00754554"/>
    <w:pPr>
      <w:spacing w:before="120" w:after="120"/>
    </w:pPr>
    <w:rPr>
      <w:rFonts w:cstheme="minorHAnsi"/>
      <w:b/>
      <w:bCs/>
    </w:rPr>
  </w:style>
  <w:style w:type="paragraph" w:styleId="TOC3">
    <w:name w:val="toc 3"/>
    <w:basedOn w:val="Normal"/>
    <w:next w:val="Normal"/>
    <w:uiPriority w:val="39"/>
    <w:rsid w:val="00754554"/>
    <w:pPr>
      <w:spacing w:before="120" w:after="120"/>
      <w:ind w:left="442"/>
    </w:pPr>
    <w:rPr>
      <w:rFonts w:cstheme="minorHAnsi"/>
    </w:rPr>
  </w:style>
  <w:style w:type="character" w:styleId="PlaceholderText">
    <w:name w:val="Placeholder Text"/>
    <w:semiHidden/>
    <w:rsid w:val="00F3323E"/>
    <w:rPr>
      <w:rFonts w:cs="Times New Roman"/>
      <w:color w:val="808080"/>
    </w:rPr>
  </w:style>
  <w:style w:type="numbering" w:customStyle="1" w:styleId="HSOheadings">
    <w:name w:val="HSO headings"/>
    <w:uiPriority w:val="99"/>
    <w:rsid w:val="00FD3D66"/>
    <w:pPr>
      <w:numPr>
        <w:numId w:val="2"/>
      </w:numPr>
    </w:pPr>
  </w:style>
  <w:style w:type="table" w:customStyle="1" w:styleId="HSOTable">
    <w:name w:val="HSO Table"/>
    <w:basedOn w:val="TableNormal"/>
    <w:rsid w:val="00C9020D"/>
    <w:rPr>
      <w:rFonts w:ascii="Verdana" w:hAnsi="Verdana"/>
    </w:rPr>
    <w:tblPr>
      <w:tblBorders>
        <w:top w:val="single" w:sz="4" w:space="0" w:color="005EA8" w:themeColor="text2"/>
        <w:bottom w:val="single" w:sz="4" w:space="0" w:color="005EA8" w:themeColor="text2"/>
        <w:insideH w:val="single" w:sz="4" w:space="0" w:color="005EA8" w:themeColor="text2"/>
      </w:tblBorders>
      <w:tblCellMar>
        <w:top w:w="17" w:type="dxa"/>
        <w:left w:w="6" w:type="dxa"/>
        <w:bottom w:w="17" w:type="dxa"/>
        <w:right w:w="6" w:type="dxa"/>
      </w:tblCellMar>
    </w:tblPr>
    <w:trPr>
      <w:cantSplit/>
    </w:trPr>
    <w:tcPr>
      <w:shd w:val="clear" w:color="auto" w:fill="auto"/>
    </w:tcPr>
    <w:tblStylePr w:type="firstRow">
      <w:rPr>
        <w:b/>
        <w:color w:val="auto"/>
      </w:rPr>
      <w:tblPr/>
      <w:trPr>
        <w:tblHeader/>
      </w:trPr>
      <w:tcPr>
        <w:tcBorders>
          <w:top w:val="single" w:sz="4" w:space="0" w:color="005EA8" w:themeColor="text2"/>
          <w:left w:val="nil"/>
          <w:bottom w:val="nil"/>
          <w:right w:val="nil"/>
          <w:insideH w:val="nil"/>
          <w:insideV w:val="single" w:sz="12" w:space="0" w:color="FFFFFF"/>
          <w:tl2br w:val="nil"/>
          <w:tr2bl w:val="nil"/>
        </w:tcBorders>
        <w:shd w:val="clear" w:color="005FA9" w:fill="auto"/>
      </w:tcPr>
    </w:tblStylePr>
    <w:tblStylePr w:type="lastRow">
      <w:rPr>
        <w:b/>
      </w:rPr>
    </w:tblStylePr>
  </w:style>
  <w:style w:type="table" w:styleId="TableClassic3">
    <w:name w:val="Table Classic 3"/>
    <w:basedOn w:val="TableNormal"/>
    <w:rsid w:val="005805E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5805E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D76C8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SOtitle">
    <w:name w:val="HSO title"/>
    <w:basedOn w:val="Normal"/>
    <w:uiPriority w:val="2"/>
    <w:qFormat/>
    <w:rsid w:val="00C80296"/>
    <w:pPr>
      <w:framePr w:wrap="around" w:vAnchor="page" w:hAnchor="page" w:xAlign="center" w:yAlign="center"/>
    </w:pPr>
    <w:rPr>
      <w:b/>
      <w:color w:val="005EA8" w:themeColor="text2"/>
      <w:sz w:val="48"/>
    </w:rPr>
  </w:style>
  <w:style w:type="numbering" w:customStyle="1" w:styleId="HSObulletedlist">
    <w:name w:val="HSO bulleted list"/>
    <w:uiPriority w:val="99"/>
    <w:rsid w:val="00AD042E"/>
    <w:pPr>
      <w:numPr>
        <w:numId w:val="1"/>
      </w:numPr>
    </w:pPr>
  </w:style>
  <w:style w:type="paragraph" w:customStyle="1" w:styleId="HSOSubtitle">
    <w:name w:val="HSO Subtitle"/>
    <w:basedOn w:val="Normal"/>
    <w:uiPriority w:val="2"/>
    <w:qFormat/>
    <w:rsid w:val="00646845"/>
    <w:pPr>
      <w:jc w:val="center"/>
    </w:pPr>
    <w:rPr>
      <w:b/>
      <w:color w:val="005EA8" w:themeColor="text2"/>
      <w:sz w:val="24"/>
    </w:rPr>
  </w:style>
  <w:style w:type="paragraph" w:customStyle="1" w:styleId="Label">
    <w:name w:val="Label"/>
    <w:basedOn w:val="Normal"/>
    <w:semiHidden/>
    <w:qFormat/>
    <w:rsid w:val="003A6B45"/>
    <w:rPr>
      <w:color w:val="7B7B7B" w:themeColor="accent6"/>
    </w:rPr>
  </w:style>
  <w:style w:type="paragraph" w:customStyle="1" w:styleId="DocData">
    <w:name w:val="DocData"/>
    <w:basedOn w:val="Normal"/>
    <w:semiHidden/>
    <w:qFormat/>
    <w:rsid w:val="003A6B45"/>
    <w:rPr>
      <w:color w:val="7B7B7B" w:themeColor="accent6"/>
    </w:rPr>
  </w:style>
  <w:style w:type="paragraph" w:customStyle="1" w:styleId="RefDate">
    <w:name w:val="RefDate"/>
    <w:basedOn w:val="DocData"/>
    <w:next w:val="DocData"/>
    <w:semiHidden/>
    <w:qFormat/>
    <w:rsid w:val="003A6B45"/>
  </w:style>
  <w:style w:type="paragraph" w:customStyle="1" w:styleId="Reportheadingnon-TOC">
    <w:name w:val="Report heading non-TOC"/>
    <w:basedOn w:val="Heading1"/>
    <w:next w:val="Normal"/>
    <w:semiHidden/>
    <w:qFormat/>
    <w:rsid w:val="006F1555"/>
    <w:pPr>
      <w:outlineLvl w:val="9"/>
    </w:pPr>
  </w:style>
  <w:style w:type="character" w:styleId="Hyperlink">
    <w:name w:val="Hyperlink"/>
    <w:basedOn w:val="DefaultParagraphFont"/>
    <w:uiPriority w:val="99"/>
    <w:locked/>
    <w:rsid w:val="006F1555"/>
    <w:rPr>
      <w:color w:val="005EA8" w:themeColor="hyperlink"/>
      <w:u w:val="single"/>
    </w:rPr>
  </w:style>
  <w:style w:type="paragraph" w:customStyle="1" w:styleId="Footerodd">
    <w:name w:val="Footer odd"/>
    <w:basedOn w:val="Footer"/>
    <w:semiHidden/>
    <w:qFormat/>
    <w:rsid w:val="00F76634"/>
    <w:pPr>
      <w:ind w:right="0"/>
    </w:pPr>
    <w:rPr>
      <w:i/>
      <w:color w:val="005EA8" w:themeColor="text2"/>
      <w:lang w:val="en-US"/>
    </w:rPr>
  </w:style>
  <w:style w:type="paragraph" w:customStyle="1" w:styleId="Footereven">
    <w:name w:val="Footer even"/>
    <w:basedOn w:val="Footerodd"/>
    <w:semiHidden/>
    <w:qFormat/>
    <w:rsid w:val="00B63FCE"/>
  </w:style>
  <w:style w:type="character" w:styleId="PageNumber">
    <w:name w:val="page number"/>
    <w:basedOn w:val="DefaultParagraphFont"/>
    <w:semiHidden/>
    <w:rsid w:val="00E16A38"/>
    <w:rPr>
      <w:b/>
      <w:i/>
      <w:color w:val="FFFFFF" w:themeColor="background1"/>
      <w:sz w:val="20"/>
    </w:rPr>
  </w:style>
  <w:style w:type="paragraph" w:styleId="ListParagraph">
    <w:name w:val="List Paragraph"/>
    <w:basedOn w:val="Normal"/>
    <w:uiPriority w:val="34"/>
    <w:qFormat/>
    <w:rsid w:val="00951C53"/>
    <w:pPr>
      <w:ind w:left="720"/>
      <w:contextualSpacing/>
    </w:pPr>
  </w:style>
  <w:style w:type="paragraph" w:styleId="TOC4">
    <w:name w:val="toc 4"/>
    <w:basedOn w:val="Normal"/>
    <w:next w:val="Normal"/>
    <w:semiHidden/>
    <w:locked/>
    <w:rsid w:val="00DC55A4"/>
    <w:pPr>
      <w:spacing w:after="100"/>
      <w:ind w:left="600"/>
    </w:pPr>
  </w:style>
  <w:style w:type="paragraph" w:styleId="TOC5">
    <w:name w:val="toc 5"/>
    <w:basedOn w:val="Normal"/>
    <w:next w:val="Normal"/>
    <w:semiHidden/>
    <w:rsid w:val="00DC55A4"/>
    <w:pPr>
      <w:spacing w:after="100"/>
      <w:ind w:left="800"/>
    </w:pPr>
  </w:style>
  <w:style w:type="paragraph" w:styleId="TOC6">
    <w:name w:val="toc 6"/>
    <w:basedOn w:val="Normal"/>
    <w:next w:val="Normal"/>
    <w:semiHidden/>
    <w:rsid w:val="00DC55A4"/>
    <w:pPr>
      <w:spacing w:after="100"/>
      <w:ind w:left="1000"/>
    </w:pPr>
  </w:style>
  <w:style w:type="paragraph" w:styleId="TOC7">
    <w:name w:val="toc 7"/>
    <w:basedOn w:val="Normal"/>
    <w:next w:val="Normal"/>
    <w:semiHidden/>
    <w:rsid w:val="00DC55A4"/>
    <w:pPr>
      <w:spacing w:after="100"/>
      <w:ind w:left="1200"/>
    </w:pPr>
  </w:style>
  <w:style w:type="paragraph" w:styleId="TOC8">
    <w:name w:val="toc 8"/>
    <w:basedOn w:val="Normal"/>
    <w:next w:val="Normal"/>
    <w:semiHidden/>
    <w:rsid w:val="00DC55A4"/>
    <w:pPr>
      <w:spacing w:after="100"/>
      <w:ind w:left="1400"/>
    </w:pPr>
  </w:style>
  <w:style w:type="paragraph" w:styleId="TOC9">
    <w:name w:val="toc 9"/>
    <w:basedOn w:val="Normal"/>
    <w:next w:val="Normal"/>
    <w:semiHidden/>
    <w:rsid w:val="00DC55A4"/>
    <w:pPr>
      <w:spacing w:after="100"/>
      <w:ind w:left="1600"/>
    </w:pPr>
  </w:style>
  <w:style w:type="paragraph" w:customStyle="1" w:styleId="Logo">
    <w:name w:val="Logo"/>
    <w:basedOn w:val="Normal"/>
    <w:semiHidden/>
    <w:rsid w:val="00051E9F"/>
    <w:pPr>
      <w:jc w:val="right"/>
    </w:pPr>
    <w:rPr>
      <w:rFonts w:cs="Times New Roman"/>
    </w:rPr>
  </w:style>
  <w:style w:type="table" w:customStyle="1" w:styleId="HSO">
    <w:name w:val="HSO"/>
    <w:basedOn w:val="TableNormal"/>
    <w:rsid w:val="000C7864"/>
    <w:pPr>
      <w:spacing w:before="20" w:after="20"/>
    </w:pPr>
    <w:rPr>
      <w:rFonts w:asciiTheme="minorHAnsi" w:hAnsiTheme="minorHAnsi"/>
      <w:lang w:val="nl-NL" w:eastAsia="nl-NL"/>
    </w:rPr>
    <w:tblPr>
      <w:tblStyleRowBandSize w:val="1"/>
      <w:tblBorders>
        <w:left w:val="single" w:sz="4" w:space="0" w:color="auto"/>
        <w:bottom w:val="single" w:sz="4" w:space="0" w:color="auto"/>
        <w:right w:val="single" w:sz="4" w:space="0" w:color="auto"/>
        <w:insideV w:val="single" w:sz="4" w:space="0" w:color="A6A6A6" w:themeColor="background1" w:themeShade="A6"/>
      </w:tblBorders>
    </w:tblPr>
    <w:tcPr>
      <w:shd w:val="clear" w:color="auto" w:fill="76C2FF" w:themeFill="accent1" w:themeFillTint="66"/>
      <w:vAlign w:val="center"/>
    </w:tcPr>
    <w:tblStylePr w:type="firstRow">
      <w:pPr>
        <w:wordWrap/>
        <w:spacing w:beforeLines="0" w:beforeAutospacing="0" w:afterLines="40" w:afterAutospacing="0" w:line="240" w:lineRule="auto"/>
      </w:pPr>
      <w:rPr>
        <w:rFonts w:asciiTheme="minorHAnsi" w:hAnsiTheme="minorHAnsi"/>
        <w:b/>
        <w:color w:val="FFFFFF" w:themeColor="background1"/>
        <w:sz w:val="24"/>
      </w:rPr>
      <w:tblPr/>
      <w:tcPr>
        <w:shd w:val="clear" w:color="auto" w:fill="2F3067"/>
      </w:tcPr>
    </w:tblStylePr>
    <w:tblStylePr w:type="lastRow">
      <w:rPr>
        <w:rFonts w:ascii="Calibri" w:hAnsi="Calibri"/>
        <w:b/>
        <w:color w:val="FFFFFF" w:themeColor="background1"/>
        <w:sz w:val="22"/>
      </w:rPr>
      <w:tblPr/>
      <w:tcPr>
        <w:shd w:val="clear" w:color="auto" w:fill="9394CD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BFCCE7"/>
      </w:tcPr>
    </w:tblStylePr>
  </w:style>
  <w:style w:type="character" w:customStyle="1" w:styleId="apple-converted-space">
    <w:name w:val="apple-converted-space"/>
    <w:basedOn w:val="DefaultParagraphFont"/>
    <w:rsid w:val="00B96449"/>
  </w:style>
  <w:style w:type="paragraph" w:styleId="TOCHeading">
    <w:name w:val="TOC Heading"/>
    <w:basedOn w:val="Heading1"/>
    <w:next w:val="Normal"/>
    <w:uiPriority w:val="39"/>
    <w:unhideWhenUsed/>
    <w:qFormat/>
    <w:rsid w:val="00F64B66"/>
    <w:pPr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00457D" w:themeColor="accent1" w:themeShade="BF"/>
      <w:kern w:val="0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F64B66"/>
    <w:pPr>
      <w:pBdr>
        <w:bottom w:val="single" w:sz="8" w:space="4" w:color="005EA8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457D" w:themeColor="text2" w:themeShade="BF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F64B66"/>
    <w:rPr>
      <w:rFonts w:asciiTheme="majorHAnsi" w:eastAsiaTheme="majorEastAsia" w:hAnsiTheme="majorHAnsi" w:cstheme="majorBidi"/>
      <w:color w:val="00457D" w:themeColor="text2" w:themeShade="BF"/>
      <w:spacing w:val="5"/>
      <w:kern w:val="28"/>
      <w:sz w:val="52"/>
      <w:szCs w:val="52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F64B66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005EA8" w:themeColor="accent1"/>
      <w:spacing w:val="15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64B66"/>
    <w:rPr>
      <w:rFonts w:asciiTheme="majorHAnsi" w:eastAsiaTheme="majorEastAsia" w:hAnsiTheme="majorHAnsi" w:cstheme="majorBidi"/>
      <w:i/>
      <w:iCs/>
      <w:color w:val="005EA8" w:themeColor="accent1"/>
      <w:spacing w:val="15"/>
      <w:sz w:val="24"/>
      <w:szCs w:val="24"/>
      <w:lang w:val="nl-NL"/>
    </w:rPr>
  </w:style>
  <w:style w:type="character" w:styleId="SubtleEmphasis">
    <w:name w:val="Subtle Emphasis"/>
    <w:basedOn w:val="DefaultParagraphFont"/>
    <w:uiPriority w:val="19"/>
    <w:qFormat/>
    <w:rsid w:val="00F64B66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rsid w:val="0045513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1"/>
    <w:rsid w:val="00911FA5"/>
    <w:rPr>
      <w:rFonts w:asciiTheme="minorHAnsi" w:hAnsiTheme="minorHAnsi" w:cstheme="minorHAnsi"/>
      <w:b/>
      <w:bCs/>
      <w:iCs/>
      <w:sz w:val="24"/>
      <w:szCs w:val="26"/>
      <w:lang w:val="nl-NL" w:eastAsia="nl-NL"/>
    </w:rPr>
  </w:style>
  <w:style w:type="character" w:styleId="UnresolvedMention">
    <w:name w:val="Unresolved Mention"/>
    <w:basedOn w:val="DefaultParagraphFont"/>
    <w:uiPriority w:val="99"/>
    <w:semiHidden/>
    <w:unhideWhenUsed/>
    <w:rsid w:val="00CE6653"/>
    <w:rPr>
      <w:color w:val="605E5C"/>
      <w:shd w:val="clear" w:color="auto" w:fill="E1DFDD"/>
    </w:rPr>
  </w:style>
  <w:style w:type="paragraph" w:customStyle="1" w:styleId="messagebar-messageentry">
    <w:name w:val="messagebar-messageentry"/>
    <w:basedOn w:val="Normal"/>
    <w:rsid w:val="00CE665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 w:eastAsia="en-US"/>
    </w:rPr>
  </w:style>
  <w:style w:type="character" w:customStyle="1" w:styleId="messagebar-message">
    <w:name w:val="messagebar-message"/>
    <w:basedOn w:val="DefaultParagraphFont"/>
    <w:rsid w:val="00CE6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6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26727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0191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36106">
          <w:marLeft w:val="994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99057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634669">
          <w:marLeft w:val="994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1250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5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7405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4436">
          <w:marLeft w:val="994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3406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4727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557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6749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BEBBB8"/>
                <w:right w:val="none" w:sz="0" w:space="0" w:color="auto"/>
              </w:divBdr>
              <w:divsChild>
                <w:div w:id="128296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1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81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55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691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529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69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28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5225">
          <w:marLeft w:val="994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2313">
          <w:marLeft w:val="994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66266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7438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3162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3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5885">
          <w:marLeft w:val="994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7754">
          <w:marLeft w:val="994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1461">
          <w:marLeft w:val="994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9234">
          <w:marLeft w:val="994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75335">
          <w:marLeft w:val="994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1546">
          <w:marLeft w:val="994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4270">
          <w:marLeft w:val="994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2392">
          <w:marLeft w:val="994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32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648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334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3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mailto:test-test@hso.com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webSettings" Target="webSetting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koning\Documents\HSO\Diversen\Office%20Templates\HSO%20Template%20-%20GJK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55B562F3A149B4BC82802E9A096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BDF5F-82E8-4636-BA05-E5A61341775B}"/>
      </w:docPartPr>
      <w:docPartBody>
        <w:p w:rsidR="00E42054" w:rsidRDefault="00E26124">
          <w:pPr>
            <w:pStyle w:val="B755B562F3A149B4BC82802E9A096014"/>
          </w:pPr>
          <w:r w:rsidRPr="00872537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124"/>
    <w:rsid w:val="000136CD"/>
    <w:rsid w:val="00050FAB"/>
    <w:rsid w:val="000D5043"/>
    <w:rsid w:val="00166F97"/>
    <w:rsid w:val="00170B77"/>
    <w:rsid w:val="001927C6"/>
    <w:rsid w:val="001B0BD4"/>
    <w:rsid w:val="001E7095"/>
    <w:rsid w:val="00282785"/>
    <w:rsid w:val="00282A27"/>
    <w:rsid w:val="00283817"/>
    <w:rsid w:val="00294BBA"/>
    <w:rsid w:val="002D5FB2"/>
    <w:rsid w:val="003268A4"/>
    <w:rsid w:val="003C56E2"/>
    <w:rsid w:val="00406A0F"/>
    <w:rsid w:val="00427D22"/>
    <w:rsid w:val="0047449B"/>
    <w:rsid w:val="004753D3"/>
    <w:rsid w:val="004849EE"/>
    <w:rsid w:val="004A3D8E"/>
    <w:rsid w:val="00530AC9"/>
    <w:rsid w:val="0056030F"/>
    <w:rsid w:val="00561446"/>
    <w:rsid w:val="005864C5"/>
    <w:rsid w:val="005A3D9E"/>
    <w:rsid w:val="005D76D9"/>
    <w:rsid w:val="00651DFB"/>
    <w:rsid w:val="006C5CD3"/>
    <w:rsid w:val="006D7218"/>
    <w:rsid w:val="006E4A09"/>
    <w:rsid w:val="007969AE"/>
    <w:rsid w:val="007A6537"/>
    <w:rsid w:val="008A2700"/>
    <w:rsid w:val="00933898"/>
    <w:rsid w:val="00943955"/>
    <w:rsid w:val="00A1174E"/>
    <w:rsid w:val="00A20827"/>
    <w:rsid w:val="00A63038"/>
    <w:rsid w:val="00AA0BF0"/>
    <w:rsid w:val="00B0697C"/>
    <w:rsid w:val="00B15EEE"/>
    <w:rsid w:val="00B41F8E"/>
    <w:rsid w:val="00BE3880"/>
    <w:rsid w:val="00C338EF"/>
    <w:rsid w:val="00C45FCA"/>
    <w:rsid w:val="00CB587A"/>
    <w:rsid w:val="00CF775F"/>
    <w:rsid w:val="00DA4496"/>
    <w:rsid w:val="00DD1BFE"/>
    <w:rsid w:val="00E002CD"/>
    <w:rsid w:val="00E26124"/>
    <w:rsid w:val="00E334A1"/>
    <w:rsid w:val="00E42054"/>
    <w:rsid w:val="00E675B8"/>
    <w:rsid w:val="00ED1181"/>
    <w:rsid w:val="00F129BB"/>
    <w:rsid w:val="00FB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semiHidden/>
    <w:rPr>
      <w:rFonts w:cs="Times New Roman"/>
      <w:color w:val="808080"/>
    </w:rPr>
  </w:style>
  <w:style w:type="paragraph" w:customStyle="1" w:styleId="B755B562F3A149B4BC82802E9A096014">
    <w:name w:val="B755B562F3A149B4BC82802E9A09601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angepast 1">
      <a:dk1>
        <a:srgbClr val="000000"/>
      </a:dk1>
      <a:lt1>
        <a:srgbClr val="FFFFFF"/>
      </a:lt1>
      <a:dk2>
        <a:srgbClr val="005EA8"/>
      </a:dk2>
      <a:lt2>
        <a:srgbClr val="FFFFFF"/>
      </a:lt2>
      <a:accent1>
        <a:srgbClr val="005EA8"/>
      </a:accent1>
      <a:accent2>
        <a:srgbClr val="009CDE"/>
      </a:accent2>
      <a:accent3>
        <a:srgbClr val="A1C950"/>
      </a:accent3>
      <a:accent4>
        <a:srgbClr val="E05839"/>
      </a:accent4>
      <a:accent5>
        <a:srgbClr val="48ADDF"/>
      </a:accent5>
      <a:accent6>
        <a:srgbClr val="7B7B7B"/>
      </a:accent6>
      <a:hlink>
        <a:srgbClr val="005EA8"/>
      </a:hlink>
      <a:folHlink>
        <a:srgbClr val="024AB9"/>
      </a:folHlink>
    </a:clrScheme>
    <a:fontScheme name="HSO">
      <a:majorFont>
        <a:latin typeface="Segoe UI Light"/>
        <a:ea typeface=""/>
        <a:cs typeface=""/>
      </a:majorFont>
      <a:minorFont>
        <a:latin typeface="Segoe U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2012-02-09T00:00:00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5E20EDB522094CA2747617019FF8C6" ma:contentTypeVersion="7" ma:contentTypeDescription="Create a new document." ma:contentTypeScope="" ma:versionID="43fdc3ea84f26b0031d7ae8ebd568a96">
  <xsd:schema xmlns:xsd="http://www.w3.org/2001/XMLSchema" xmlns:xs="http://www.w3.org/2001/XMLSchema" xmlns:p="http://schemas.microsoft.com/office/2006/metadata/properties" xmlns:ns2="3e0b5755-49d8-4e6d-a342-dae72e2f39f5" xmlns:ns3="401e4bd1-dae7-4e62-a108-515d76b0e0cc" targetNamespace="http://schemas.microsoft.com/office/2006/metadata/properties" ma:root="true" ma:fieldsID="d88172cad6b13332ad63832e9f3f9c63" ns2:_="" ns3:_="">
    <xsd:import namespace="3e0b5755-49d8-4e6d-a342-dae72e2f39f5"/>
    <xsd:import namespace="401e4bd1-dae7-4e62-a108-515d76b0e0c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0b5755-49d8-4e6d-a342-dae72e2f39f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e4bd1-dae7-4e62-a108-515d76b0e0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p:properties xmlns:p="http://schemas.microsoft.com/office/2006/metadata/properties" xmlns:xsi="http://www.w3.org/2001/XMLSchema-instance">
  <documentManagement>
    <_dlc_DocId xmlns="3e0b5755-49d8-4e6d-a342-dae72e2f39f5">5SFEKKTS6S4A-1179713172-1000</_dlc_DocId>
    <_dlc_DocIdUrl xmlns="3e0b5755-49d8-4e6d-a342-dae72e2f39f5">
      <Url>https://hso1com.sharepoint.com/sites/CNext/account-05454/_layouts/15/DocIdRedir.aspx?ID=5SFEKKTS6S4A-1179713172-1000</Url>
      <Description>5SFEKKTS6S4A-1179713172-1000</Description>
    </_dlc_DocIdUrl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DA8DAF-204E-4511-95C7-D3225086A2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AEC8E8-8032-4D83-BD8F-12FC256DBA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0b5755-49d8-4e6d-a342-dae72e2f39f5"/>
    <ds:schemaRef ds:uri="401e4bd1-dae7-4e62-a108-515d76b0e0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C72E8D0-5EB0-4020-BA6F-D71D6686785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81C15EC-E58D-48A6-8F18-31771543ED60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FF13CC6B-9B64-465F-848A-45A60C0754E0}">
  <ds:schemaRefs>
    <ds:schemaRef ds:uri="http://schemas.microsoft.com/office/2006/metadata/properties"/>
    <ds:schemaRef ds:uri="3e0b5755-49d8-4e6d-a342-dae72e2f39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HSO Template - GJK.dotx</Template>
  <TotalTime>61</TotalTime>
  <Pages>3</Pages>
  <Words>266</Words>
  <Characters>1519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HSO-2111-01747</vt:lpstr>
      <vt:lpstr/>
    </vt:vector>
  </TitlesOfParts>
  <Company/>
  <LinksUpToDate>false</LinksUpToDate>
  <CharactersWithSpaces>1782</CharactersWithSpaces>
  <SharedDoc>false</SharedDoc>
  <HLinks>
    <vt:vector size="36" baseType="variant">
      <vt:variant>
        <vt:i4>1638453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_Toc281253374</vt:lpwstr>
      </vt:variant>
      <vt:variant>
        <vt:i4>1638453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_Toc281253373</vt:lpwstr>
      </vt:variant>
      <vt:variant>
        <vt:i4>1638453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_Toc281253372</vt:lpwstr>
      </vt:variant>
      <vt:variant>
        <vt:i4>1638453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_Toc281253371</vt:lpwstr>
      </vt:variant>
      <vt:variant>
        <vt:i4>1638453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_Toc281253370</vt:lpwstr>
      </vt:variant>
      <vt:variant>
        <vt:i4>1572917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_Toc281253369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HSO-2209-00278</dc:title>
  <dc:creator>Gert-Jan De Koning</dc:creator>
  <cp:keywords/>
  <dc:description/>
  <cp:lastModifiedBy>Bojan Bogdanovic</cp:lastModifiedBy>
  <cp:revision>3</cp:revision>
  <cp:lastPrinted>2012-04-26T14:58:00Z</cp:lastPrinted>
  <dcterms:created xsi:type="dcterms:W3CDTF">2021-11-23T11:16:00Z</dcterms:created>
  <dcterms:modified xsi:type="dcterms:W3CDTF">2022-10-26T11:01:00Z</dcterms:modified>
  <cp:contentStatus>&lt;Status&gt;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Klant</vt:lpwstr>
  </property>
  <property fmtid="{D5CDD505-2E9C-101B-9397-08002B2CF9AE}" pid="3" name="Version">
    <vt:lpwstr>1.0</vt:lpwstr>
  </property>
  <property fmtid="{D5CDD505-2E9C-101B-9397-08002B2CF9AE}" pid="4" name="DocumentDate">
    <vt:lpwstr>30-09-2010</vt:lpwstr>
  </property>
  <property fmtid="{D5CDD505-2E9C-101B-9397-08002B2CF9AE}" pid="5" name="ContentTypeId">
    <vt:lpwstr>0x010100C35E20EDB522094CA2747617019FF8C6</vt:lpwstr>
  </property>
  <property fmtid="{D5CDD505-2E9C-101B-9397-08002B2CF9AE}" pid="6" name="_dlc_DocIdItemGuid">
    <vt:lpwstr>051508ac-f559-4a75-ba8d-03be38010948</vt:lpwstr>
  </property>
</Properties>
</file>